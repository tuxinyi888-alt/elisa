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483E" w14:textId="3AB44EAD" w:rsidR="007D009C" w:rsidRPr="00E33966" w:rsidRDefault="00DE72A4" w:rsidP="001A0D5F">
      <w:pPr>
        <w:pStyle w:val="Heading1"/>
        <w:rPr>
          <w:strike/>
        </w:rPr>
      </w:pPr>
      <w:r w:rsidRPr="00E33966">
        <w:t xml:space="preserve">BCG </w:t>
      </w:r>
      <w:r w:rsidR="00F0677A" w:rsidRPr="00E33966">
        <w:t>resuscitation and propagation</w:t>
      </w:r>
    </w:p>
    <w:p w14:paraId="4C60A2F7" w14:textId="313C3193" w:rsidR="001439A1" w:rsidRPr="00E33966" w:rsidRDefault="001439A1" w:rsidP="001A0D5F">
      <w:pPr>
        <w:pStyle w:val="Heading2"/>
      </w:pPr>
      <w:r w:rsidRPr="00E33966">
        <w:t>Materials</w:t>
      </w:r>
    </w:p>
    <w:tbl>
      <w:tblPr>
        <w:tblStyle w:val="GridTable4-Accent3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439A1" w:rsidRPr="00E33966" w14:paraId="397DF48B" w14:textId="77777777" w:rsidTr="00143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8C9032E" w14:textId="1B02051D" w:rsidR="001439A1" w:rsidRPr="00E33966" w:rsidRDefault="001439A1" w:rsidP="001A0D5F">
            <w:pPr>
              <w:pStyle w:val="BodyText"/>
            </w:pPr>
            <w:r w:rsidRPr="00E33966">
              <w:t>Item</w:t>
            </w:r>
          </w:p>
        </w:tc>
        <w:tc>
          <w:tcPr>
            <w:tcW w:w="4815" w:type="dxa"/>
          </w:tcPr>
          <w:p w14:paraId="328BD52D" w14:textId="6C77CF79" w:rsidR="001439A1" w:rsidRPr="00E33966" w:rsidRDefault="001439A1" w:rsidP="001A0D5F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3966">
              <w:t>Source</w:t>
            </w:r>
          </w:p>
        </w:tc>
      </w:tr>
      <w:tr w:rsidR="001439A1" w:rsidRPr="00E33966" w14:paraId="0A80D45C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27AE601" w14:textId="27109FE4" w:rsidR="001439A1" w:rsidRPr="00E33966" w:rsidRDefault="00ED335D" w:rsidP="001A0D5F">
            <w:pPr>
              <w:pStyle w:val="BodyText"/>
            </w:pPr>
            <w:r w:rsidRPr="00E33966">
              <w:t>BCG</w:t>
            </w:r>
            <w:r w:rsidR="004216B4" w:rsidRPr="00E33966">
              <w:t>-GFP</w:t>
            </w:r>
            <w:r w:rsidR="00700BF6">
              <w:t xml:space="preserve"> or BCG-</w:t>
            </w:r>
            <w:proofErr w:type="spellStart"/>
            <w:r w:rsidR="004216B4" w:rsidRPr="00E33966">
              <w:t>dsRed</w:t>
            </w:r>
            <w:proofErr w:type="spellEnd"/>
          </w:p>
        </w:tc>
        <w:tc>
          <w:tcPr>
            <w:tcW w:w="4815" w:type="dxa"/>
          </w:tcPr>
          <w:p w14:paraId="1038EBC9" w14:textId="31A1463C" w:rsidR="00EE2F84" w:rsidRDefault="005E151F" w:rsidP="00EE2F8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BCG-GFP (</w:t>
            </w:r>
            <w:r w:rsidRPr="00E33966">
              <w:t>OD</w:t>
            </w:r>
            <w:r w:rsidRPr="00E33966">
              <w:rPr>
                <w:vertAlign w:val="subscript"/>
              </w:rPr>
              <w:t>600</w:t>
            </w:r>
            <w:r w:rsidRPr="005E151F">
              <w:t>=</w:t>
            </w:r>
            <w:r>
              <w:t xml:space="preserve">0.9) </w:t>
            </w:r>
            <w:r w:rsidR="00EE2F84" w:rsidRPr="00EE2F84">
              <w:rPr>
                <w:color w:val="EE0000"/>
              </w:rPr>
              <w:t>Plasmids</w:t>
            </w:r>
          </w:p>
          <w:p w14:paraId="1FD6B23F" w14:textId="2B44FA09" w:rsidR="005E151F" w:rsidRPr="005E151F" w:rsidRDefault="005E151F" w:rsidP="00EE2F8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BCG-</w:t>
            </w:r>
            <w:proofErr w:type="spellStart"/>
            <w:r>
              <w:t>dsRed</w:t>
            </w:r>
            <w:proofErr w:type="spellEnd"/>
            <w:r>
              <w:t xml:space="preserve"> (</w:t>
            </w:r>
            <w:r w:rsidRPr="00E33966">
              <w:t>OD</w:t>
            </w:r>
            <w:r w:rsidRPr="00E33966">
              <w:rPr>
                <w:vertAlign w:val="subscript"/>
              </w:rPr>
              <w:t>600</w:t>
            </w:r>
            <w:r>
              <w:t xml:space="preserve">=0.7) </w:t>
            </w:r>
          </w:p>
        </w:tc>
      </w:tr>
      <w:tr w:rsidR="0088082B" w:rsidRPr="00E33966" w14:paraId="22DFCBB0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AE78125" w14:textId="2A3468C7" w:rsidR="0088082B" w:rsidRPr="00E33966" w:rsidRDefault="00352538" w:rsidP="0088082B">
            <w:pPr>
              <w:pStyle w:val="BodyText"/>
            </w:pPr>
            <w:proofErr w:type="spellStart"/>
            <w:r>
              <w:t>Difco</w:t>
            </w:r>
            <w:r w:rsidRPr="00352538">
              <w:rPr>
                <w:vertAlign w:val="superscript"/>
              </w:rPr>
              <w:t>TM</w:t>
            </w:r>
            <w:proofErr w:type="spellEnd"/>
            <w:r>
              <w:t xml:space="preserve"> </w:t>
            </w:r>
            <w:r w:rsidR="009A6571" w:rsidRPr="00E33966">
              <w:t>Middlebro</w:t>
            </w:r>
            <w:r w:rsidR="00723248" w:rsidRPr="00E33966">
              <w:t xml:space="preserve">ok </w:t>
            </w:r>
            <w:r w:rsidR="0088082B" w:rsidRPr="00E33966">
              <w:t xml:space="preserve">7H9 </w:t>
            </w:r>
            <w:r>
              <w:t>B</w:t>
            </w:r>
            <w:r w:rsidR="009A6571" w:rsidRPr="00E33966">
              <w:t>roth</w:t>
            </w:r>
          </w:p>
        </w:tc>
        <w:tc>
          <w:tcPr>
            <w:tcW w:w="4815" w:type="dxa"/>
          </w:tcPr>
          <w:p w14:paraId="2E52359E" w14:textId="7C76FC81" w:rsidR="0088082B" w:rsidRPr="00E33966" w:rsidRDefault="00352538" w:rsidP="0088082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BD </w:t>
            </w:r>
            <w:r w:rsidR="00DB2A5A" w:rsidRPr="00E33966">
              <w:t>(</w:t>
            </w:r>
            <w:r>
              <w:t>ref: 271310</w:t>
            </w:r>
            <w:r w:rsidR="00DB2A5A" w:rsidRPr="00E33966">
              <w:t>)</w:t>
            </w:r>
          </w:p>
        </w:tc>
      </w:tr>
      <w:tr w:rsidR="0088082B" w:rsidRPr="00E33966" w14:paraId="56F93631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E95D7E1" w14:textId="01E44250" w:rsidR="0088082B" w:rsidRPr="00E33966" w:rsidRDefault="00A33F1E" w:rsidP="0088082B">
            <w:pPr>
              <w:pStyle w:val="BodyText"/>
            </w:pPr>
            <w:r>
              <w:t>BBL</w:t>
            </w:r>
            <w:r w:rsidRPr="00A33F1E">
              <w:rPr>
                <w:vertAlign w:val="superscript"/>
              </w:rPr>
              <w:t>TM</w:t>
            </w:r>
            <w:r>
              <w:t xml:space="preserve"> Middlebrook ADC Enrichment</w:t>
            </w:r>
          </w:p>
        </w:tc>
        <w:tc>
          <w:tcPr>
            <w:tcW w:w="4815" w:type="dxa"/>
          </w:tcPr>
          <w:p w14:paraId="5587D4BD" w14:textId="5509FBC5" w:rsidR="0088082B" w:rsidRPr="00E33966" w:rsidRDefault="00882294" w:rsidP="0088082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966">
              <w:t>SLS (</w:t>
            </w:r>
            <w:r w:rsidR="00A33F1E">
              <w:t xml:space="preserve">ref: </w:t>
            </w:r>
            <w:r w:rsidRPr="00E33966">
              <w:t>211887)</w:t>
            </w:r>
          </w:p>
        </w:tc>
      </w:tr>
      <w:tr w:rsidR="0088082B" w:rsidRPr="00E33966" w14:paraId="184489FD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0DE36C" w14:textId="304A5925" w:rsidR="0088082B" w:rsidRPr="00E33966" w:rsidRDefault="0088082B" w:rsidP="0088082B">
            <w:pPr>
              <w:pStyle w:val="BodyText"/>
            </w:pPr>
            <w:r w:rsidRPr="00E33966">
              <w:t>Tween-80</w:t>
            </w:r>
          </w:p>
        </w:tc>
        <w:tc>
          <w:tcPr>
            <w:tcW w:w="4815" w:type="dxa"/>
          </w:tcPr>
          <w:p w14:paraId="6CDA92F4" w14:textId="7B0C9FEF" w:rsidR="0088082B" w:rsidRPr="00E33966" w:rsidRDefault="00AC36DB" w:rsidP="0088082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966">
              <w:t>Sigma</w:t>
            </w:r>
            <w:r w:rsidR="00352538">
              <w:t>-Aldrich</w:t>
            </w:r>
            <w:r w:rsidR="00882294" w:rsidRPr="00E33966">
              <w:t xml:space="preserve"> (</w:t>
            </w:r>
            <w:r w:rsidR="00352538">
              <w:t xml:space="preserve">ref: </w:t>
            </w:r>
            <w:r w:rsidR="00882294" w:rsidRPr="00E33966">
              <w:t>P1754-500ML)</w:t>
            </w:r>
          </w:p>
        </w:tc>
      </w:tr>
      <w:tr w:rsidR="0088082B" w:rsidRPr="00E33966" w14:paraId="1EFF57FB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86E5F64" w14:textId="2F4ABB7B" w:rsidR="0088082B" w:rsidRPr="00E33966" w:rsidRDefault="0088082B" w:rsidP="0088082B">
            <w:pPr>
              <w:pStyle w:val="BodyText"/>
            </w:pPr>
            <w:r w:rsidRPr="00E33966">
              <w:t>Glycerol</w:t>
            </w:r>
          </w:p>
        </w:tc>
        <w:tc>
          <w:tcPr>
            <w:tcW w:w="4815" w:type="dxa"/>
          </w:tcPr>
          <w:p w14:paraId="5D4E46CF" w14:textId="2E609F31" w:rsidR="0088082B" w:rsidRPr="00E33966" w:rsidRDefault="00352538" w:rsidP="0088082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Sigma-Aldrich (r</w:t>
            </w:r>
            <w:r w:rsidR="00700BF6" w:rsidRPr="00700BF6">
              <w:t>ef: G2025-500ML</w:t>
            </w:r>
            <w:r>
              <w:t>)</w:t>
            </w:r>
          </w:p>
        </w:tc>
      </w:tr>
      <w:tr w:rsidR="0088082B" w:rsidRPr="00E33966" w14:paraId="2ACD7FF8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B983400" w14:textId="6E46D6BE" w:rsidR="0088082B" w:rsidRPr="00E33966" w:rsidRDefault="00C96439" w:rsidP="0088082B">
            <w:pPr>
              <w:pStyle w:val="BodyText"/>
            </w:pPr>
            <w:r w:rsidRPr="00E33966">
              <w:t>Hygromycin B</w:t>
            </w:r>
            <w:r w:rsidR="00352538">
              <w:t xml:space="preserve"> in PBS 50 mg/mL</w:t>
            </w:r>
            <w:r w:rsidR="00735477">
              <w:t xml:space="preserve"> (1:1000) </w:t>
            </w:r>
          </w:p>
        </w:tc>
        <w:tc>
          <w:tcPr>
            <w:tcW w:w="4815" w:type="dxa"/>
          </w:tcPr>
          <w:p w14:paraId="390FB632" w14:textId="4BC7EEF2" w:rsidR="0088082B" w:rsidRPr="00E33966" w:rsidRDefault="00352538" w:rsidP="0088082B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Invitrogen</w:t>
            </w:r>
            <w:r w:rsidR="00400C33" w:rsidRPr="00E33966">
              <w:t xml:space="preserve"> (</w:t>
            </w:r>
            <w:r>
              <w:t xml:space="preserve">ref: </w:t>
            </w:r>
            <w:r w:rsidR="00400C33" w:rsidRPr="00E33966">
              <w:t>10687010)</w:t>
            </w:r>
          </w:p>
        </w:tc>
      </w:tr>
      <w:tr w:rsidR="00266EA9" w:rsidRPr="00E33966" w14:paraId="12D38F55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6F55DD1" w14:textId="63FA7706" w:rsidR="00266EA9" w:rsidRPr="00E33966" w:rsidRDefault="00266EA9" w:rsidP="0088082B">
            <w:pPr>
              <w:pStyle w:val="BodyText"/>
            </w:pPr>
            <w:r w:rsidRPr="00E33966">
              <w:t>50 mL falcons</w:t>
            </w:r>
          </w:p>
        </w:tc>
        <w:tc>
          <w:tcPr>
            <w:tcW w:w="4815" w:type="dxa"/>
          </w:tcPr>
          <w:p w14:paraId="5E1CD2E5" w14:textId="013A3B1D" w:rsidR="00266EA9" w:rsidRPr="00E33966" w:rsidRDefault="00CC355A" w:rsidP="0088082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Corning </w:t>
            </w:r>
            <w:r w:rsidR="00301B6A">
              <w:t>(</w:t>
            </w:r>
            <w:r w:rsidR="001D33D3">
              <w:t xml:space="preserve">ref: </w:t>
            </w:r>
            <w:r w:rsidR="00301B6A" w:rsidRPr="00301B6A">
              <w:t>430290</w:t>
            </w:r>
            <w:r w:rsidR="00301B6A">
              <w:t>)</w:t>
            </w:r>
          </w:p>
        </w:tc>
      </w:tr>
      <w:tr w:rsidR="009E0D6D" w:rsidRPr="00E33966" w14:paraId="103D33EF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07FFE0A" w14:textId="1DDAB416" w:rsidR="009E0D6D" w:rsidRPr="00E33966" w:rsidRDefault="009E0D6D" w:rsidP="009E0D6D">
            <w:pPr>
              <w:pStyle w:val="BodyText"/>
            </w:pPr>
            <w:r w:rsidRPr="00E33966">
              <w:t>Spectrophotometer</w:t>
            </w:r>
          </w:p>
        </w:tc>
        <w:tc>
          <w:tcPr>
            <w:tcW w:w="4815" w:type="dxa"/>
          </w:tcPr>
          <w:p w14:paraId="69417BF4" w14:textId="31C2CE70" w:rsidR="009E0D6D" w:rsidRPr="00E33966" w:rsidRDefault="00352538" w:rsidP="009E0D6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Implen</w:t>
            </w:r>
            <w:proofErr w:type="spellEnd"/>
            <w:r>
              <w:t xml:space="preserve"> GmbH (model: OD600, Serial No: 1160)</w:t>
            </w:r>
          </w:p>
        </w:tc>
      </w:tr>
      <w:tr w:rsidR="009E0D6D" w:rsidRPr="00E33966" w14:paraId="33E26A95" w14:textId="77777777" w:rsidTr="00143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6FE07B5" w14:textId="6A3B700E" w:rsidR="009E0D6D" w:rsidRPr="00E33966" w:rsidRDefault="009E0D6D" w:rsidP="009E0D6D">
            <w:pPr>
              <w:pStyle w:val="BodyText"/>
            </w:pPr>
            <w:r w:rsidRPr="00E33966">
              <w:t>Cuvettes</w:t>
            </w:r>
          </w:p>
        </w:tc>
        <w:tc>
          <w:tcPr>
            <w:tcW w:w="4815" w:type="dxa"/>
          </w:tcPr>
          <w:p w14:paraId="2A7A60DB" w14:textId="5E791F1D" w:rsidR="009E0D6D" w:rsidRPr="00E33966" w:rsidRDefault="00FF50E4" w:rsidP="009E0D6D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Fisher brand (ref: FB55147)</w:t>
            </w:r>
          </w:p>
        </w:tc>
      </w:tr>
      <w:tr w:rsidR="00CD52F8" w:rsidRPr="00E33966" w14:paraId="022BF17A" w14:textId="77777777" w:rsidTr="00143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6314B3F" w14:textId="61485F01" w:rsidR="00CD52F8" w:rsidRPr="00E33966" w:rsidRDefault="00CD52F8" w:rsidP="009E0D6D">
            <w:pPr>
              <w:pStyle w:val="BodyText"/>
            </w:pPr>
            <w:r>
              <w:t>PFA 8%</w:t>
            </w:r>
          </w:p>
        </w:tc>
        <w:tc>
          <w:tcPr>
            <w:tcW w:w="4815" w:type="dxa"/>
          </w:tcPr>
          <w:p w14:paraId="7C206768" w14:textId="72E545F2" w:rsidR="00CD52F8" w:rsidRPr="00E33966" w:rsidRDefault="00A33F1E" w:rsidP="009E0D6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Sigma-Aldrich (ref: 158127)</w:t>
            </w:r>
          </w:p>
        </w:tc>
      </w:tr>
    </w:tbl>
    <w:p w14:paraId="58559CD5" w14:textId="466E47B9" w:rsidR="00FD65A8" w:rsidRPr="00E33966" w:rsidRDefault="00FD65A8" w:rsidP="001A0D5F">
      <w:pPr>
        <w:pStyle w:val="Heading2"/>
      </w:pPr>
      <w:r w:rsidRPr="00E33966">
        <w:t>Risks &amp; control measures</w:t>
      </w:r>
    </w:p>
    <w:p w14:paraId="4ED20E31" w14:textId="1FBEBF7B" w:rsidR="00FD65A8" w:rsidRPr="00E33966" w:rsidRDefault="00FD65A8" w:rsidP="001A0D5F">
      <w:pPr>
        <w:pStyle w:val="Heading3"/>
        <w:rPr>
          <w:lang w:val="en-GB"/>
        </w:rPr>
      </w:pPr>
      <w:r w:rsidRPr="00E33966">
        <w:rPr>
          <w:lang w:val="en-GB"/>
        </w:rPr>
        <w:t>Description of key risks</w:t>
      </w:r>
    </w:p>
    <w:p w14:paraId="5834C509" w14:textId="3C5E46F5" w:rsidR="00E06261" w:rsidRPr="00E33966" w:rsidRDefault="00E06261" w:rsidP="001A0D5F">
      <w:pPr>
        <w:pStyle w:val="ListParagraph"/>
        <w:numPr>
          <w:ilvl w:val="0"/>
          <w:numId w:val="9"/>
        </w:numPr>
      </w:pPr>
      <w:r w:rsidRPr="00E33966">
        <w:t xml:space="preserve">Exposure to </w:t>
      </w:r>
      <w:r w:rsidR="00A56FC8" w:rsidRPr="00E33966">
        <w:t>live BCG aerosols or splashes</w:t>
      </w:r>
      <w:r w:rsidR="00FF61EE" w:rsidRPr="00E33966">
        <w:t>.</w:t>
      </w:r>
    </w:p>
    <w:p w14:paraId="553601C3" w14:textId="19C768D1" w:rsidR="002E5B64" w:rsidRPr="00E33966" w:rsidRDefault="002E5B64" w:rsidP="001A0D5F">
      <w:pPr>
        <w:pStyle w:val="ListParagraph"/>
        <w:numPr>
          <w:ilvl w:val="0"/>
          <w:numId w:val="9"/>
        </w:numPr>
      </w:pPr>
      <w:r w:rsidRPr="00E33966">
        <w:t xml:space="preserve">Accidental puncture or cuts from needles, lancets, pipettes, or syringes. </w:t>
      </w:r>
    </w:p>
    <w:p w14:paraId="55389C52" w14:textId="033D09D1" w:rsidR="00FD65A8" w:rsidRPr="00E33966" w:rsidRDefault="00FD65A8" w:rsidP="001A0D5F">
      <w:pPr>
        <w:pStyle w:val="Heading3"/>
        <w:rPr>
          <w:lang w:val="en-GB"/>
        </w:rPr>
      </w:pPr>
      <w:r w:rsidRPr="00E33966">
        <w:rPr>
          <w:lang w:val="en-GB"/>
        </w:rPr>
        <w:t>Summary of key control measures</w:t>
      </w:r>
    </w:p>
    <w:p w14:paraId="353889E9" w14:textId="1D8ED05F" w:rsidR="001E5746" w:rsidRPr="00E33966" w:rsidRDefault="001E5746" w:rsidP="001A0D5F">
      <w:pPr>
        <w:pStyle w:val="ListBullet"/>
        <w:numPr>
          <w:ilvl w:val="0"/>
          <w:numId w:val="8"/>
        </w:numPr>
      </w:pPr>
      <w:r w:rsidRPr="00E33966">
        <w:t xml:space="preserve">Wear gloves, </w:t>
      </w:r>
      <w:r w:rsidR="00700BF6">
        <w:t xml:space="preserve">a </w:t>
      </w:r>
      <w:r w:rsidRPr="00E33966">
        <w:t>lab coat, and eye protection.</w:t>
      </w:r>
    </w:p>
    <w:p w14:paraId="550F8F41" w14:textId="1745FD47" w:rsidR="001E5746" w:rsidRPr="00E33966" w:rsidRDefault="001E5746" w:rsidP="001A0D5F">
      <w:pPr>
        <w:pStyle w:val="ListBullet"/>
        <w:numPr>
          <w:ilvl w:val="0"/>
          <w:numId w:val="8"/>
        </w:numPr>
      </w:pPr>
      <w:r w:rsidRPr="00E33966">
        <w:t xml:space="preserve">Conduct </w:t>
      </w:r>
      <w:r w:rsidR="004E62E9" w:rsidRPr="00E33966">
        <w:t xml:space="preserve">BCG </w:t>
      </w:r>
      <w:r w:rsidRPr="00E33966">
        <w:t xml:space="preserve">processing in </w:t>
      </w:r>
      <w:r w:rsidR="00700BF6">
        <w:t xml:space="preserve">a </w:t>
      </w:r>
      <w:r w:rsidR="004B3E44" w:rsidRPr="00E33966">
        <w:t xml:space="preserve">BSL-2 </w:t>
      </w:r>
      <w:r w:rsidR="003945A2" w:rsidRPr="00E33966">
        <w:t>hood</w:t>
      </w:r>
      <w:r w:rsidRPr="00E33966">
        <w:t xml:space="preserve">. </w:t>
      </w:r>
    </w:p>
    <w:p w14:paraId="7861B000" w14:textId="5F406E4A" w:rsidR="00BC4E9B" w:rsidRPr="00E33966" w:rsidRDefault="00BC4E9B" w:rsidP="001A0D5F">
      <w:pPr>
        <w:pStyle w:val="ListBullet"/>
        <w:numPr>
          <w:ilvl w:val="0"/>
          <w:numId w:val="8"/>
        </w:numPr>
      </w:pPr>
      <w:r w:rsidRPr="00E33966">
        <w:t>Minimi</w:t>
      </w:r>
      <w:r w:rsidR="005409DB" w:rsidRPr="00E33966">
        <w:t>s</w:t>
      </w:r>
      <w:r w:rsidRPr="00E33966">
        <w:t xml:space="preserve">e </w:t>
      </w:r>
      <w:r w:rsidR="00700BF6">
        <w:t xml:space="preserve">the </w:t>
      </w:r>
      <w:r w:rsidRPr="00E33966">
        <w:t xml:space="preserve">generation of aerosols by gentle handling and </w:t>
      </w:r>
      <w:proofErr w:type="gramStart"/>
      <w:r w:rsidRPr="00E33966">
        <w:t>pipetting</w:t>
      </w:r>
      <w:r w:rsidR="00A33F1E">
        <w:t xml:space="preserve">, </w:t>
      </w:r>
      <w:r w:rsidRPr="00E33966">
        <w:t>and</w:t>
      </w:r>
      <w:proofErr w:type="gramEnd"/>
      <w:r w:rsidRPr="00E33966">
        <w:t xml:space="preserve"> avoid </w:t>
      </w:r>
      <w:proofErr w:type="spellStart"/>
      <w:r w:rsidRPr="00E33966">
        <w:t>vortexing</w:t>
      </w:r>
      <w:proofErr w:type="spellEnd"/>
      <w:r w:rsidRPr="00E33966">
        <w:t xml:space="preserve"> BCG suspensions vigorously.</w:t>
      </w:r>
    </w:p>
    <w:p w14:paraId="50F781C3" w14:textId="0ADC8C94" w:rsidR="001E5746" w:rsidRDefault="001E5746" w:rsidP="001A0D5F">
      <w:pPr>
        <w:pStyle w:val="ListBullet"/>
        <w:numPr>
          <w:ilvl w:val="0"/>
          <w:numId w:val="8"/>
        </w:numPr>
      </w:pPr>
      <w:r w:rsidRPr="00E33966">
        <w:t>Use aseptic techniques. Maintain sterile tools and surfaces, disinfect work areas before and after use with 70% ethanol.</w:t>
      </w:r>
    </w:p>
    <w:p w14:paraId="746B5126" w14:textId="39EDFDB0" w:rsidR="00700BF6" w:rsidRPr="00E33966" w:rsidRDefault="00700BF6" w:rsidP="001A0D5F">
      <w:pPr>
        <w:pStyle w:val="ListBullet"/>
        <w:numPr>
          <w:ilvl w:val="0"/>
          <w:numId w:val="8"/>
        </w:numPr>
      </w:pPr>
      <w:r w:rsidRPr="00846216">
        <w:t>Dispose of liquid</w:t>
      </w:r>
      <w:r w:rsidR="007A0DCE">
        <w:t>/bacterial</w:t>
      </w:r>
      <w:r w:rsidRPr="00846216">
        <w:t xml:space="preserve"> waste by treating it with an appropriate laboratory deter</w:t>
      </w:r>
      <w:r>
        <w:t>gent/</w:t>
      </w:r>
      <w:r w:rsidRPr="00846216">
        <w:t>disinfectant before disposa</w:t>
      </w:r>
      <w:r>
        <w:t>l.</w:t>
      </w:r>
    </w:p>
    <w:p w14:paraId="3D487AC4" w14:textId="5415059B" w:rsidR="00E06261" w:rsidRPr="00E33966" w:rsidRDefault="001E5746" w:rsidP="001A0D5F">
      <w:pPr>
        <w:pStyle w:val="ListBullet"/>
        <w:numPr>
          <w:ilvl w:val="0"/>
          <w:numId w:val="8"/>
        </w:numPr>
      </w:pPr>
      <w:r w:rsidRPr="00E33966">
        <w:t>Dispose of biohazardous waste in yellow bin bags, zip-tied closed</w:t>
      </w:r>
      <w:r w:rsidR="00700BF6">
        <w:t>,</w:t>
      </w:r>
      <w:r w:rsidRPr="00E33966">
        <w:t xml:space="preserve"> and sharps in sharp bins.</w:t>
      </w:r>
    </w:p>
    <w:p w14:paraId="7330BC2D" w14:textId="65DBDBF4" w:rsidR="00C24089" w:rsidRPr="00E33966" w:rsidRDefault="00C24089" w:rsidP="001A0D5F">
      <w:pPr>
        <w:pStyle w:val="Heading2"/>
      </w:pPr>
      <w:r w:rsidRPr="00E33966">
        <w:t>Reagent preparation</w:t>
      </w:r>
    </w:p>
    <w:p w14:paraId="66A9BF7B" w14:textId="270932DE" w:rsidR="00AF2721" w:rsidRPr="00E33966" w:rsidRDefault="001A0D5F" w:rsidP="001A0D5F">
      <w:r w:rsidRPr="00E33966">
        <w:rPr>
          <w:b/>
          <w:bCs/>
        </w:rPr>
        <w:t xml:space="preserve">7H9 media </w:t>
      </w:r>
      <w:r w:rsidR="009A013B" w:rsidRPr="00E33966">
        <w:t>– warmed to</w:t>
      </w:r>
      <w:r w:rsidR="009A013B" w:rsidRPr="00E33966">
        <w:rPr>
          <w:b/>
          <w:bCs/>
        </w:rPr>
        <w:t xml:space="preserve"> </w:t>
      </w:r>
      <w:r w:rsidR="009A013B" w:rsidRPr="00E33966">
        <w:t>37°C</w:t>
      </w:r>
    </w:p>
    <w:p w14:paraId="627A3300" w14:textId="46CAA203" w:rsidR="001A0D5F" w:rsidRPr="00E33966" w:rsidRDefault="001A0D5F" w:rsidP="001A0D5F">
      <w:r w:rsidRPr="00E33966">
        <w:t>Makes 450ml</w:t>
      </w:r>
      <w:r w:rsidR="00B244F1" w:rsidRPr="00E33966">
        <w:t xml:space="preserve"> </w:t>
      </w:r>
      <w:r w:rsidR="007A0DCE">
        <w:sym w:font="Wingdings" w:char="F0E0"/>
      </w:r>
      <w:r w:rsidRPr="00E33966">
        <w:t xml:space="preserve"> final volume is 500ml when 10% ADC added</w:t>
      </w:r>
    </w:p>
    <w:p w14:paraId="65144899" w14:textId="1D7F9694" w:rsidR="001A0D5F" w:rsidRPr="00E33966" w:rsidRDefault="001A0D5F" w:rsidP="001A0D5F">
      <w:r w:rsidRPr="00E33966">
        <w:t>On bench: In an autoclavable bottle</w:t>
      </w:r>
      <w:r w:rsidR="007A0DCE">
        <w:t>,</w:t>
      </w:r>
      <w:r w:rsidRPr="00E33966">
        <w:t xml:space="preserve"> add:</w:t>
      </w:r>
    </w:p>
    <w:p w14:paraId="7F958AD5" w14:textId="40C1148C" w:rsidR="001A0D5F" w:rsidRPr="00E33966" w:rsidRDefault="001A0D5F" w:rsidP="001A0D5F">
      <w:pPr>
        <w:pStyle w:val="ListParagraph"/>
        <w:numPr>
          <w:ilvl w:val="0"/>
          <w:numId w:val="11"/>
        </w:numPr>
      </w:pPr>
      <w:r w:rsidRPr="00E33966">
        <w:t>2.35</w:t>
      </w:r>
      <w:r w:rsidR="00506727">
        <w:t xml:space="preserve"> </w:t>
      </w:r>
      <w:r w:rsidRPr="00E33966">
        <w:t>g 7H9</w:t>
      </w:r>
    </w:p>
    <w:p w14:paraId="6517B27F" w14:textId="1DABE335" w:rsidR="001A0D5F" w:rsidRPr="00E33966" w:rsidRDefault="001A0D5F" w:rsidP="001A0D5F">
      <w:pPr>
        <w:pStyle w:val="ListParagraph"/>
        <w:numPr>
          <w:ilvl w:val="0"/>
          <w:numId w:val="11"/>
        </w:numPr>
      </w:pPr>
      <w:r w:rsidRPr="00E33966">
        <w:t>450</w:t>
      </w:r>
      <w:r w:rsidR="00506727">
        <w:t xml:space="preserve"> </w:t>
      </w:r>
      <w:r w:rsidRPr="00E33966">
        <w:t>m</w:t>
      </w:r>
      <w:r w:rsidR="00506727">
        <w:t>L</w:t>
      </w:r>
      <w:r w:rsidRPr="00E33966">
        <w:t xml:space="preserve"> dH</w:t>
      </w:r>
      <w:r w:rsidRPr="007A0DCE">
        <w:rPr>
          <w:vertAlign w:val="subscript"/>
        </w:rPr>
        <w:t>2</w:t>
      </w:r>
      <w:r w:rsidR="000236A8">
        <w:t>O</w:t>
      </w:r>
    </w:p>
    <w:p w14:paraId="48AE04C8" w14:textId="482A2086" w:rsidR="001A0D5F" w:rsidRPr="00E33966" w:rsidRDefault="001A0D5F" w:rsidP="001A0D5F">
      <w:pPr>
        <w:pStyle w:val="ListParagraph"/>
        <w:numPr>
          <w:ilvl w:val="0"/>
          <w:numId w:val="11"/>
        </w:numPr>
      </w:pPr>
      <w:r w:rsidRPr="00E33966">
        <w:t>1 mL glycerol (final concentration in 500 mL = 0.2%)</w:t>
      </w:r>
    </w:p>
    <w:p w14:paraId="395324BB" w14:textId="7AA5C6ED" w:rsidR="001A0D5F" w:rsidRDefault="001A0D5F" w:rsidP="001A0D5F">
      <w:pPr>
        <w:pStyle w:val="ListParagraph"/>
        <w:numPr>
          <w:ilvl w:val="0"/>
          <w:numId w:val="11"/>
        </w:numPr>
      </w:pPr>
      <w:r w:rsidRPr="00E33966">
        <w:t>0.25</w:t>
      </w:r>
      <w:r w:rsidR="00C52841" w:rsidRPr="00E33966">
        <w:t xml:space="preserve"> </w:t>
      </w:r>
      <w:r w:rsidRPr="00E33966">
        <w:t>m</w:t>
      </w:r>
      <w:r w:rsidR="00C52841" w:rsidRPr="00E33966">
        <w:t>L</w:t>
      </w:r>
      <w:r w:rsidRPr="00E33966">
        <w:t xml:space="preserve"> Tween-80 (final concentration in 500</w:t>
      </w:r>
      <w:r w:rsidR="00C52841" w:rsidRPr="00E33966">
        <w:t xml:space="preserve"> </w:t>
      </w:r>
      <w:r w:rsidRPr="00E33966">
        <w:t>m</w:t>
      </w:r>
      <w:r w:rsidR="00C52841" w:rsidRPr="00E33966">
        <w:t xml:space="preserve">L </w:t>
      </w:r>
      <w:r w:rsidRPr="00E33966">
        <w:t>= 0.05%</w:t>
      </w:r>
      <w:r w:rsidR="00EE2F84">
        <w:t>)</w:t>
      </w:r>
    </w:p>
    <w:p w14:paraId="45938E19" w14:textId="7CF4357A" w:rsidR="001A0D5F" w:rsidRPr="00E33966" w:rsidRDefault="001A0D5F" w:rsidP="007A0DCE">
      <w:r w:rsidRPr="00E33966">
        <w:t xml:space="preserve">Autoclave </w:t>
      </w:r>
      <w:r w:rsidR="002C18AA">
        <w:t xml:space="preserve">at </w:t>
      </w:r>
      <w:r w:rsidRPr="00E33966">
        <w:t>121</w:t>
      </w:r>
      <w:r w:rsidR="00F23A61" w:rsidRPr="00E33966">
        <w:t>°</w:t>
      </w:r>
      <w:r w:rsidRPr="00E33966">
        <w:t xml:space="preserve">C </w:t>
      </w:r>
      <w:r w:rsidR="00C52841" w:rsidRPr="00E33966">
        <w:t xml:space="preserve">for </w:t>
      </w:r>
      <w:r w:rsidRPr="00E33966">
        <w:t>15 mins</w:t>
      </w:r>
      <w:r w:rsidR="007A0DCE">
        <w:t xml:space="preserve">. </w:t>
      </w:r>
      <w:r w:rsidRPr="00E33966">
        <w:t xml:space="preserve">Cool and store in </w:t>
      </w:r>
      <w:r w:rsidR="007A0DCE">
        <w:t xml:space="preserve">the </w:t>
      </w:r>
      <w:r w:rsidRPr="00E33966">
        <w:t>fridge</w:t>
      </w:r>
      <w:r w:rsidR="007A0DCE">
        <w:t>.</w:t>
      </w:r>
    </w:p>
    <w:p w14:paraId="623B07C9" w14:textId="77777777" w:rsidR="00D90F49" w:rsidRDefault="001A0D5F" w:rsidP="007A0DCE">
      <w:r w:rsidRPr="00E33966">
        <w:t>In TC hood: At point of use</w:t>
      </w:r>
      <w:r w:rsidR="00D90F49">
        <w:t>:</w:t>
      </w:r>
    </w:p>
    <w:p w14:paraId="40006F69" w14:textId="44CD749F" w:rsidR="001A0D5F" w:rsidRDefault="001A0D5F" w:rsidP="00D90F49">
      <w:pPr>
        <w:pStyle w:val="ListParagraph"/>
        <w:numPr>
          <w:ilvl w:val="0"/>
          <w:numId w:val="11"/>
        </w:numPr>
      </w:pPr>
      <w:r w:rsidRPr="00E33966">
        <w:t>a</w:t>
      </w:r>
      <w:r w:rsidR="007A0DCE">
        <w:t>dd</w:t>
      </w:r>
      <w:r w:rsidRPr="00E33966">
        <w:t xml:space="preserve"> 10% ADC</w:t>
      </w:r>
      <w:r w:rsidR="00820665">
        <w:t xml:space="preserve"> (</w:t>
      </w:r>
      <w:r w:rsidRPr="00E33966">
        <w:t>keep all reagents sterile)</w:t>
      </w:r>
      <w:r w:rsidR="007A0DCE">
        <w:t>.</w:t>
      </w:r>
    </w:p>
    <w:p w14:paraId="3B63CBDD" w14:textId="2B7FF6F1" w:rsidR="00D90F49" w:rsidRPr="00E33966" w:rsidRDefault="00D90F49" w:rsidP="007A0DCE">
      <w:pPr>
        <w:pStyle w:val="ListParagraph"/>
        <w:numPr>
          <w:ilvl w:val="0"/>
          <w:numId w:val="11"/>
        </w:numPr>
      </w:pPr>
      <w:r>
        <w:t>a</w:t>
      </w:r>
      <w:r w:rsidRPr="00D90F49">
        <w:t>dd Hygromycin B in PBS 50 mg/mL (1:1000, final concentration 50 µg/mL)</w:t>
      </w:r>
    </w:p>
    <w:p w14:paraId="5056CD19" w14:textId="353EF176" w:rsidR="001439A1" w:rsidRPr="00E33966" w:rsidRDefault="001439A1" w:rsidP="001A0D5F">
      <w:pPr>
        <w:pStyle w:val="Heading2"/>
      </w:pPr>
      <w:r w:rsidRPr="00E33966">
        <w:t>Methods</w:t>
      </w:r>
    </w:p>
    <w:p w14:paraId="4786EE3F" w14:textId="748625F9" w:rsidR="001439A1" w:rsidRPr="00E33966" w:rsidRDefault="001439A1" w:rsidP="001A0D5F">
      <w:pPr>
        <w:pStyle w:val="Heading4"/>
      </w:pPr>
      <w:r w:rsidRPr="00E33966">
        <w:t xml:space="preserve">Day </w:t>
      </w:r>
      <w:r w:rsidR="003F4F7F" w:rsidRPr="00E33966">
        <w:t>0</w:t>
      </w:r>
      <w:r w:rsidR="00487752" w:rsidRPr="00E33966">
        <w:t xml:space="preserve"> – Bacterial resuscitation and culture </w:t>
      </w:r>
    </w:p>
    <w:p w14:paraId="11CEF5BB" w14:textId="54D812C2" w:rsidR="007A0DCE" w:rsidRDefault="007B4C79" w:rsidP="001A0D5F">
      <w:pPr>
        <w:pStyle w:val="ListNumber"/>
      </w:pPr>
      <w:r w:rsidRPr="00E33966">
        <w:t>Starter culture: t</w:t>
      </w:r>
      <w:r w:rsidR="00B51AE8" w:rsidRPr="00E33966">
        <w:t>haw</w:t>
      </w:r>
      <w:r w:rsidR="00E61508" w:rsidRPr="00E33966">
        <w:t xml:space="preserve"> </w:t>
      </w:r>
      <w:r w:rsidR="00473ED8" w:rsidRPr="00E33966">
        <w:t xml:space="preserve">aliquot </w:t>
      </w:r>
      <w:r w:rsidRPr="00E33966">
        <w:t xml:space="preserve">(1 mL) </w:t>
      </w:r>
      <w:r w:rsidR="00473ED8" w:rsidRPr="00E33966">
        <w:t>of mi</w:t>
      </w:r>
      <w:r w:rsidR="00872E99" w:rsidRPr="00E33966">
        <w:t>d</w:t>
      </w:r>
      <w:r w:rsidR="00473ED8" w:rsidRPr="00E33966">
        <w:t xml:space="preserve">-log phase </w:t>
      </w:r>
      <w:r w:rsidR="00E61508" w:rsidRPr="00E33966">
        <w:t xml:space="preserve">BCG in </w:t>
      </w:r>
      <w:r w:rsidR="00820665">
        <w:t xml:space="preserve">a </w:t>
      </w:r>
      <w:r w:rsidR="00E61508" w:rsidRPr="00E33966">
        <w:t>37</w:t>
      </w:r>
      <w:r w:rsidR="00263910">
        <w:t xml:space="preserve"> </w:t>
      </w:r>
      <w:r w:rsidR="00E61508" w:rsidRPr="00E33966">
        <w:t xml:space="preserve">°C water bath for 1-2 min. </w:t>
      </w:r>
    </w:p>
    <w:p w14:paraId="4BB5B337" w14:textId="432096CA" w:rsidR="007A0DCE" w:rsidRPr="00E33966" w:rsidRDefault="007A0DCE" w:rsidP="007A0DCE">
      <w:pPr>
        <w:pStyle w:val="ListNumber"/>
        <w:numPr>
          <w:ilvl w:val="0"/>
          <w:numId w:val="0"/>
        </w:numPr>
      </w:pPr>
      <w:r w:rsidRPr="00900B92">
        <w:rPr>
          <w:i/>
          <w:iCs/>
        </w:rPr>
        <w:t xml:space="preserve">Inside </w:t>
      </w:r>
      <w:r>
        <w:rPr>
          <w:i/>
          <w:iCs/>
        </w:rPr>
        <w:t>a</w:t>
      </w:r>
      <w:r w:rsidRPr="00900B92">
        <w:rPr>
          <w:i/>
          <w:iCs/>
        </w:rPr>
        <w:t xml:space="preserve"> BSL2 hood.</w:t>
      </w:r>
    </w:p>
    <w:p w14:paraId="4BCE2F8A" w14:textId="65B55F35" w:rsidR="004A7F87" w:rsidRPr="00E33966" w:rsidRDefault="00777165" w:rsidP="001A0D5F">
      <w:pPr>
        <w:pStyle w:val="ListNumber"/>
      </w:pPr>
      <w:r w:rsidRPr="00E33966">
        <w:lastRenderedPageBreak/>
        <w:t xml:space="preserve">Add </w:t>
      </w:r>
      <w:r w:rsidR="005E51AB" w:rsidRPr="00E33966">
        <w:t>BCG</w:t>
      </w:r>
      <w:r w:rsidR="00263910">
        <w:t xml:space="preserve"> (1 mL)</w:t>
      </w:r>
      <w:r w:rsidR="005E51AB" w:rsidRPr="00E33966">
        <w:t xml:space="preserve"> </w:t>
      </w:r>
      <w:r w:rsidR="004A7F87" w:rsidRPr="00E33966">
        <w:t xml:space="preserve">into a </w:t>
      </w:r>
      <w:r w:rsidR="00FA53EB" w:rsidRPr="00E33966">
        <w:t xml:space="preserve">50 mL </w:t>
      </w:r>
      <w:r w:rsidR="00263910">
        <w:t>tube</w:t>
      </w:r>
      <w:r w:rsidR="00FA53EB" w:rsidRPr="00E33966">
        <w:t xml:space="preserve"> </w:t>
      </w:r>
      <w:r w:rsidR="00532F51" w:rsidRPr="00E33966">
        <w:t xml:space="preserve">(or any sealed, </w:t>
      </w:r>
      <w:r w:rsidR="005E3412" w:rsidRPr="00E33966">
        <w:t xml:space="preserve">plastic, </w:t>
      </w:r>
      <w:r w:rsidR="00532F51" w:rsidRPr="00E33966">
        <w:t xml:space="preserve">leak-proof container) </w:t>
      </w:r>
      <w:r w:rsidR="007B4C79" w:rsidRPr="00E33966">
        <w:t xml:space="preserve">with </w:t>
      </w:r>
      <w:r w:rsidR="007B4C79" w:rsidRPr="007A0DCE">
        <w:t>4</w:t>
      </w:r>
      <w:r w:rsidR="003F6FBE" w:rsidRPr="007A0DCE">
        <w:t xml:space="preserve"> </w:t>
      </w:r>
      <w:r w:rsidR="004A7F87" w:rsidRPr="007A0DCE">
        <w:t xml:space="preserve">mL </w:t>
      </w:r>
      <w:r w:rsidR="009F233D" w:rsidRPr="007A0DCE">
        <w:t>(1</w:t>
      </w:r>
      <w:r w:rsidR="007A0DCE">
        <w:t>/</w:t>
      </w:r>
      <w:r w:rsidR="004A76BC" w:rsidRPr="007A0DCE">
        <w:t>5</w:t>
      </w:r>
      <w:r w:rsidR="007A0DCE">
        <w:t xml:space="preserve"> dilution</w:t>
      </w:r>
      <w:r w:rsidR="009F233D" w:rsidRPr="007A0DCE">
        <w:t>)</w:t>
      </w:r>
      <w:r w:rsidR="009F233D" w:rsidRPr="00E33966">
        <w:t xml:space="preserve"> </w:t>
      </w:r>
      <w:r w:rsidR="004A7F87" w:rsidRPr="00E33966">
        <w:t xml:space="preserve">of </w:t>
      </w:r>
      <w:r w:rsidR="007B4C79" w:rsidRPr="00E33966">
        <w:t xml:space="preserve">7H9 </w:t>
      </w:r>
      <w:r w:rsidR="00407E1F" w:rsidRPr="00E33966">
        <w:t xml:space="preserve">culture medium </w:t>
      </w:r>
      <w:r w:rsidR="00407E1F" w:rsidRPr="007A0DCE">
        <w:t xml:space="preserve">with 50 </w:t>
      </w:r>
      <w:proofErr w:type="spellStart"/>
      <w:r w:rsidR="00407E1F" w:rsidRPr="007A0DCE">
        <w:t>μg</w:t>
      </w:r>
      <w:proofErr w:type="spellEnd"/>
      <w:r w:rsidR="00407E1F" w:rsidRPr="007A0DCE">
        <w:t>/mL</w:t>
      </w:r>
      <w:r w:rsidR="00D9779F" w:rsidRPr="007A0DCE">
        <w:t xml:space="preserve"> </w:t>
      </w:r>
      <w:r w:rsidR="00FF354D" w:rsidRPr="007A0DCE">
        <w:t>hygromycin</w:t>
      </w:r>
      <w:r w:rsidR="00407E1F" w:rsidRPr="007A0DCE">
        <w:t xml:space="preserve"> </w:t>
      </w:r>
      <w:r w:rsidR="00407E1F" w:rsidRPr="00E33966">
        <w:t xml:space="preserve">and incubate in a </w:t>
      </w:r>
      <w:r w:rsidR="00B13813" w:rsidRPr="00E33966">
        <w:t>shaker</w:t>
      </w:r>
      <w:r w:rsidR="00407E1F" w:rsidRPr="00E33966">
        <w:t xml:space="preserve"> </w:t>
      </w:r>
      <w:r w:rsidR="004D5552" w:rsidRPr="00E33966">
        <w:t xml:space="preserve">at </w:t>
      </w:r>
      <w:r w:rsidR="00407E1F" w:rsidRPr="00E33966">
        <w:t>37</w:t>
      </w:r>
      <w:r w:rsidR="007A0DCE">
        <w:t xml:space="preserve"> </w:t>
      </w:r>
      <w:r w:rsidR="00407E1F" w:rsidRPr="00E33966">
        <w:t>°C</w:t>
      </w:r>
      <w:r w:rsidR="0025425C" w:rsidRPr="00E33966">
        <w:t>,</w:t>
      </w:r>
      <w:r w:rsidR="009E0039" w:rsidRPr="00E33966">
        <w:t xml:space="preserve"> </w:t>
      </w:r>
      <w:r w:rsidR="005C6BF2" w:rsidRPr="00E33966">
        <w:t>1</w:t>
      </w:r>
      <w:r w:rsidR="009F233D" w:rsidRPr="00E33966">
        <w:t>8</w:t>
      </w:r>
      <w:r w:rsidR="005C6BF2" w:rsidRPr="00E33966">
        <w:t>0 rpm</w:t>
      </w:r>
      <w:r w:rsidR="00652A1E" w:rsidRPr="00E33966">
        <w:t>.</w:t>
      </w:r>
    </w:p>
    <w:p w14:paraId="27DB45CD" w14:textId="31EC3195" w:rsidR="00945540" w:rsidRPr="00E33966" w:rsidRDefault="00945540" w:rsidP="000B2DD2">
      <w:pPr>
        <w:pStyle w:val="Numbered"/>
        <w:numPr>
          <w:ilvl w:val="0"/>
          <w:numId w:val="0"/>
        </w:numPr>
        <w:ind w:left="357"/>
        <w:rPr>
          <w:lang w:val="en-GB"/>
        </w:rPr>
      </w:pPr>
      <w:r w:rsidRPr="00E33966">
        <w:rPr>
          <w:lang w:val="en-GB"/>
        </w:rPr>
        <w:t>NB: BCG st</w:t>
      </w:r>
      <w:r w:rsidR="007A0DCE">
        <w:rPr>
          <w:lang w:val="en-GB"/>
        </w:rPr>
        <w:t>ocks:</w:t>
      </w:r>
      <w:r w:rsidRPr="00E33966">
        <w:rPr>
          <w:lang w:val="en-GB"/>
        </w:rPr>
        <w:t xml:space="preserve"> logarithmic growth phase BCG cultures were </w:t>
      </w:r>
      <w:r w:rsidR="00CD63FD" w:rsidRPr="00E33966">
        <w:rPr>
          <w:lang w:val="en-GB"/>
        </w:rPr>
        <w:t>mixed at</w:t>
      </w:r>
      <w:r w:rsidRPr="00E33966">
        <w:rPr>
          <w:lang w:val="en-GB"/>
        </w:rPr>
        <w:t xml:space="preserve"> 1:1 with </w:t>
      </w:r>
      <w:r w:rsidR="007A0DCE">
        <w:rPr>
          <w:lang w:val="en-GB"/>
        </w:rPr>
        <w:t>8</w:t>
      </w:r>
      <w:r w:rsidRPr="00E33966">
        <w:rPr>
          <w:lang w:val="en-GB"/>
        </w:rPr>
        <w:t>0% glycerol</w:t>
      </w:r>
      <w:r w:rsidR="007A0DCE">
        <w:rPr>
          <w:lang w:val="en-GB"/>
        </w:rPr>
        <w:t xml:space="preserve"> (final concentration = 40%)</w:t>
      </w:r>
      <w:r w:rsidRPr="00E33966">
        <w:rPr>
          <w:lang w:val="en-GB"/>
        </w:rPr>
        <w:t xml:space="preserve"> and frozen at -80</w:t>
      </w:r>
      <w:r w:rsidR="006B0F7A" w:rsidRPr="00E33966">
        <w:rPr>
          <w:lang w:val="en-GB"/>
        </w:rPr>
        <w:t>°</w:t>
      </w:r>
      <w:r w:rsidRPr="00E33966">
        <w:rPr>
          <w:lang w:val="en-GB"/>
        </w:rPr>
        <w:t>C.</w:t>
      </w:r>
    </w:p>
    <w:p w14:paraId="153D89A3" w14:textId="3D2B6E5B" w:rsidR="00EC4131" w:rsidRPr="00E33966" w:rsidRDefault="0035501B" w:rsidP="001A0D5F">
      <w:pPr>
        <w:pStyle w:val="Heading4"/>
      </w:pPr>
      <w:r w:rsidRPr="00E33966">
        <w:t xml:space="preserve">Day </w:t>
      </w:r>
      <w:r w:rsidR="003F4F7F" w:rsidRPr="00E33966">
        <w:t>3</w:t>
      </w:r>
      <w:r w:rsidR="003E3E40" w:rsidRPr="00E33966">
        <w:t>/4</w:t>
      </w:r>
    </w:p>
    <w:p w14:paraId="57D1C0FD" w14:textId="0739CAAF" w:rsidR="007A0DCE" w:rsidRDefault="007A0DCE" w:rsidP="007A0DCE">
      <w:pPr>
        <w:pStyle w:val="ListNumber"/>
        <w:numPr>
          <w:ilvl w:val="0"/>
          <w:numId w:val="0"/>
        </w:numPr>
      </w:pPr>
      <w:r w:rsidRPr="00900B92">
        <w:rPr>
          <w:i/>
          <w:iCs/>
        </w:rPr>
        <w:t xml:space="preserve">Inside </w:t>
      </w:r>
      <w:r>
        <w:rPr>
          <w:i/>
          <w:iCs/>
        </w:rPr>
        <w:t>a</w:t>
      </w:r>
      <w:r w:rsidRPr="00900B92">
        <w:rPr>
          <w:i/>
          <w:iCs/>
        </w:rPr>
        <w:t xml:space="preserve"> BSL2 hood.</w:t>
      </w:r>
    </w:p>
    <w:p w14:paraId="1022402E" w14:textId="0A4BD66C" w:rsidR="00176680" w:rsidRPr="00E33966" w:rsidRDefault="00C063ED" w:rsidP="001A0D5F">
      <w:pPr>
        <w:pStyle w:val="ListNumber"/>
      </w:pPr>
      <w:r w:rsidRPr="00E33966">
        <w:t xml:space="preserve">Using </w:t>
      </w:r>
      <w:r w:rsidR="007A0DCE">
        <w:t xml:space="preserve">a </w:t>
      </w:r>
      <w:r w:rsidRPr="00E33966">
        <w:t>spectrophotometer, m</w:t>
      </w:r>
      <w:r w:rsidR="0035501B" w:rsidRPr="00E33966">
        <w:t>easure OD</w:t>
      </w:r>
      <w:r w:rsidR="0035501B" w:rsidRPr="00E33966">
        <w:rPr>
          <w:vertAlign w:val="subscript"/>
        </w:rPr>
        <w:t>600</w:t>
      </w:r>
      <w:r w:rsidR="0035501B" w:rsidRPr="00E33966">
        <w:t xml:space="preserve"> of BCG cultures </w:t>
      </w:r>
      <w:r w:rsidR="00D46A54" w:rsidRPr="00E33966">
        <w:t>(first passage</w:t>
      </w:r>
      <w:r w:rsidR="00F44893">
        <w:t xml:space="preserve"> when</w:t>
      </w:r>
      <w:r w:rsidR="00D46A54" w:rsidRPr="00E33966">
        <w:t xml:space="preserve"> OD</w:t>
      </w:r>
      <w:r w:rsidR="00D46A54" w:rsidRPr="00E33966">
        <w:rPr>
          <w:vertAlign w:val="subscript"/>
        </w:rPr>
        <w:t>600</w:t>
      </w:r>
      <w:r w:rsidR="00D46A54" w:rsidRPr="00E33966">
        <w:t xml:space="preserve"> ~ 0.</w:t>
      </w:r>
      <w:r w:rsidR="00AB4AE0" w:rsidRPr="00E33966">
        <w:t>8</w:t>
      </w:r>
      <w:r w:rsidR="00D46A54" w:rsidRPr="00E33966">
        <w:t>).</w:t>
      </w:r>
    </w:p>
    <w:p w14:paraId="5D711F2F" w14:textId="33F63179" w:rsidR="00D46A54" w:rsidRPr="00E33966" w:rsidRDefault="00D46A54" w:rsidP="001A0D5F">
      <w:pPr>
        <w:pStyle w:val="ListNumber"/>
      </w:pPr>
      <w:r w:rsidRPr="00E33966">
        <w:t xml:space="preserve">Discard 3.5 mL of culture and supplement with 3.5 mL fresh mycobacterial culture medium </w:t>
      </w:r>
      <w:r w:rsidRPr="00F44893">
        <w:t xml:space="preserve">containing 50 </w:t>
      </w:r>
      <w:proofErr w:type="spellStart"/>
      <w:r w:rsidR="00175AEA" w:rsidRPr="00F44893">
        <w:t>μg</w:t>
      </w:r>
      <w:proofErr w:type="spellEnd"/>
      <w:r w:rsidR="00175AEA" w:rsidRPr="00F44893">
        <w:t xml:space="preserve">/mL </w:t>
      </w:r>
      <w:r w:rsidR="00C35427" w:rsidRPr="00F44893">
        <w:t>hygromycin</w:t>
      </w:r>
      <w:r w:rsidR="00C35427">
        <w:t xml:space="preserve"> </w:t>
      </w:r>
      <w:r w:rsidR="00175AEA" w:rsidRPr="00E33966">
        <w:t>(OD</w:t>
      </w:r>
      <w:r w:rsidR="00175AEA" w:rsidRPr="00E33966">
        <w:rPr>
          <w:vertAlign w:val="subscript"/>
        </w:rPr>
        <w:t>600</w:t>
      </w:r>
      <w:r w:rsidR="00175AEA" w:rsidRPr="00E33966">
        <w:t xml:space="preserve"> ~ 0.2).</w:t>
      </w:r>
    </w:p>
    <w:p w14:paraId="38B8F0A7" w14:textId="1A6D95D9" w:rsidR="004110DD" w:rsidRPr="00E33966" w:rsidRDefault="006E07E5" w:rsidP="001A0D5F">
      <w:pPr>
        <w:pStyle w:val="ListNumber"/>
      </w:pPr>
      <w:r w:rsidRPr="00E33966">
        <w:t>Incubate in a shake</w:t>
      </w:r>
      <w:r w:rsidR="00716CE1" w:rsidRPr="00E33966">
        <w:t>r</w:t>
      </w:r>
      <w:r w:rsidRPr="00E33966">
        <w:t xml:space="preserve"> at 37</w:t>
      </w:r>
      <w:r w:rsidR="00F44893">
        <w:t xml:space="preserve"> </w:t>
      </w:r>
      <w:r w:rsidRPr="00E33966">
        <w:t>°C, 1</w:t>
      </w:r>
      <w:r w:rsidR="00532F51" w:rsidRPr="00E33966">
        <w:t>80</w:t>
      </w:r>
      <w:r w:rsidRPr="00E33966">
        <w:t xml:space="preserve"> rpm.</w:t>
      </w:r>
    </w:p>
    <w:p w14:paraId="7C6A9B75" w14:textId="7CA2F5F8" w:rsidR="00716CE1" w:rsidRDefault="00716CE1" w:rsidP="001A0D5F">
      <w:pPr>
        <w:pStyle w:val="Heading4"/>
      </w:pPr>
      <w:r w:rsidRPr="00E33966">
        <w:t xml:space="preserve">Day </w:t>
      </w:r>
      <w:r w:rsidR="00AA066B" w:rsidRPr="00E33966">
        <w:t>7</w:t>
      </w:r>
    </w:p>
    <w:p w14:paraId="1023C0C8" w14:textId="77777777" w:rsidR="00F44893" w:rsidRPr="00F44893" w:rsidRDefault="00F44893" w:rsidP="00F44893">
      <w:pPr>
        <w:pStyle w:val="ListNumber"/>
        <w:numPr>
          <w:ilvl w:val="0"/>
          <w:numId w:val="0"/>
        </w:numPr>
        <w:ind w:left="357" w:hanging="357"/>
        <w:rPr>
          <w:i/>
          <w:iCs/>
        </w:rPr>
      </w:pPr>
      <w:r w:rsidRPr="00F44893">
        <w:rPr>
          <w:i/>
          <w:iCs/>
        </w:rPr>
        <w:t>Inside a BSL2 hood.</w:t>
      </w:r>
    </w:p>
    <w:p w14:paraId="11EF0087" w14:textId="43065D05" w:rsidR="004110DD" w:rsidRPr="00E33966" w:rsidRDefault="004110DD" w:rsidP="001A0D5F">
      <w:pPr>
        <w:pStyle w:val="ListNumber"/>
      </w:pPr>
      <w:r w:rsidRPr="00E33966">
        <w:t>Measure OD</w:t>
      </w:r>
      <w:r w:rsidRPr="00E33966">
        <w:rPr>
          <w:vertAlign w:val="subscript"/>
        </w:rPr>
        <w:t>600</w:t>
      </w:r>
      <w:r w:rsidRPr="00E33966">
        <w:t xml:space="preserve"> of BCG cultures (</w:t>
      </w:r>
      <w:r w:rsidR="004A7C25" w:rsidRPr="00E33966">
        <w:t>s</w:t>
      </w:r>
      <w:r w:rsidRPr="00E33966">
        <w:t>econd passage, OD</w:t>
      </w:r>
      <w:r w:rsidRPr="00E33966">
        <w:rPr>
          <w:vertAlign w:val="subscript"/>
        </w:rPr>
        <w:t>60</w:t>
      </w:r>
      <w:r w:rsidR="00D9393D" w:rsidRPr="00E33966">
        <w:rPr>
          <w:vertAlign w:val="subscript"/>
        </w:rPr>
        <w:t>0</w:t>
      </w:r>
      <w:r w:rsidR="00D9393D" w:rsidRPr="00E33966">
        <w:t xml:space="preserve"> ~ </w:t>
      </w:r>
      <w:r w:rsidRPr="00E33966">
        <w:t xml:space="preserve">0.8). </w:t>
      </w:r>
    </w:p>
    <w:p w14:paraId="2B18464C" w14:textId="1EDE6DD6" w:rsidR="004110DD" w:rsidRPr="00E33966" w:rsidRDefault="004110DD" w:rsidP="001A0D5F">
      <w:pPr>
        <w:pStyle w:val="ListNumber"/>
      </w:pPr>
      <w:r w:rsidRPr="00E33966">
        <w:t xml:space="preserve">Discard 3.5 mL of culture and supplement with 3.5 mL of fresh mycobacteria culture medium </w:t>
      </w:r>
      <w:r w:rsidRPr="00F44893">
        <w:t>containing</w:t>
      </w:r>
      <w:r w:rsidRPr="00F44893">
        <w:rPr>
          <w:strike/>
        </w:rPr>
        <w:t xml:space="preserve"> </w:t>
      </w:r>
      <w:r w:rsidRPr="00F44893">
        <w:t xml:space="preserve">50 </w:t>
      </w:r>
      <w:proofErr w:type="spellStart"/>
      <w:r w:rsidRPr="00F44893">
        <w:t>μg</w:t>
      </w:r>
      <w:proofErr w:type="spellEnd"/>
      <w:r w:rsidRPr="00F44893">
        <w:t xml:space="preserve"> /mL </w:t>
      </w:r>
      <w:r w:rsidR="006B099B" w:rsidRPr="00F44893">
        <w:t>hygromycin</w:t>
      </w:r>
      <w:r w:rsidRPr="00E33966">
        <w:t xml:space="preserve"> (OD</w:t>
      </w:r>
      <w:r w:rsidRPr="00E33966">
        <w:rPr>
          <w:vertAlign w:val="subscript"/>
        </w:rPr>
        <w:t>600</w:t>
      </w:r>
      <w:r w:rsidR="00D961A6" w:rsidRPr="00E33966">
        <w:t xml:space="preserve"> ~</w:t>
      </w:r>
      <w:r w:rsidR="00D9393D" w:rsidRPr="00E33966">
        <w:t xml:space="preserve"> </w:t>
      </w:r>
      <w:r w:rsidRPr="00E33966">
        <w:t xml:space="preserve">0.2). </w:t>
      </w:r>
    </w:p>
    <w:p w14:paraId="2F8AC2DE" w14:textId="7B47A33B" w:rsidR="004110DD" w:rsidRPr="00E33966" w:rsidRDefault="004110DD" w:rsidP="001A0D5F">
      <w:pPr>
        <w:pStyle w:val="ListNumber"/>
      </w:pPr>
      <w:r w:rsidRPr="00E33966">
        <w:t>Incubate in a shaker at 37</w:t>
      </w:r>
      <w:r w:rsidR="00F44893">
        <w:t xml:space="preserve"> </w:t>
      </w:r>
      <w:r w:rsidR="007C1762" w:rsidRPr="00E33966">
        <w:t>°C</w:t>
      </w:r>
      <w:r w:rsidRPr="00E33966">
        <w:t>, 1</w:t>
      </w:r>
      <w:r w:rsidR="00C62B17" w:rsidRPr="00E33966">
        <w:t>80</w:t>
      </w:r>
      <w:r w:rsidRPr="00E33966">
        <w:t xml:space="preserve"> rpm.</w:t>
      </w:r>
    </w:p>
    <w:p w14:paraId="7EA33F24" w14:textId="1A059FAC" w:rsidR="007C1762" w:rsidRDefault="00731EEA" w:rsidP="001A0D5F">
      <w:pPr>
        <w:pStyle w:val="Heading4"/>
      </w:pPr>
      <w:r w:rsidRPr="00E33966">
        <w:t xml:space="preserve">Day </w:t>
      </w:r>
      <w:r w:rsidR="00AA066B" w:rsidRPr="00E33966">
        <w:t>10</w:t>
      </w:r>
      <w:r w:rsidRPr="00E33966">
        <w:t xml:space="preserve"> </w:t>
      </w:r>
    </w:p>
    <w:p w14:paraId="4C1777C3" w14:textId="1621ED65" w:rsidR="00CD52F8" w:rsidRPr="00CD52F8" w:rsidRDefault="00CD52F8" w:rsidP="00CD52F8">
      <w:pPr>
        <w:pStyle w:val="ListNumber"/>
        <w:numPr>
          <w:ilvl w:val="0"/>
          <w:numId w:val="0"/>
        </w:numPr>
        <w:ind w:left="357" w:hanging="357"/>
        <w:rPr>
          <w:i/>
          <w:iCs/>
        </w:rPr>
      </w:pPr>
      <w:r w:rsidRPr="00F44893">
        <w:rPr>
          <w:i/>
          <w:iCs/>
        </w:rPr>
        <w:t>Inside a BSL2 hood.</w:t>
      </w:r>
    </w:p>
    <w:p w14:paraId="1131CF31" w14:textId="3A3D8D53" w:rsidR="001439A1" w:rsidRDefault="0091250A" w:rsidP="00AD44F0">
      <w:pPr>
        <w:pStyle w:val="ListNumber"/>
      </w:pPr>
      <w:r w:rsidRPr="00E33966">
        <w:t>Measure OD</w:t>
      </w:r>
      <w:r w:rsidRPr="00E33966">
        <w:rPr>
          <w:vertAlign w:val="subscript"/>
        </w:rPr>
        <w:t>600</w:t>
      </w:r>
      <w:r w:rsidRPr="00E33966">
        <w:t xml:space="preserve">, should be at </w:t>
      </w:r>
      <w:r w:rsidR="003E523E">
        <w:t xml:space="preserve">the </w:t>
      </w:r>
      <w:r w:rsidR="009F09A6" w:rsidRPr="00E33966">
        <w:t>log growth phase</w:t>
      </w:r>
      <w:r w:rsidR="003E523E">
        <w:t>,</w:t>
      </w:r>
      <w:r w:rsidR="009F09A6" w:rsidRPr="00E33966">
        <w:t xml:space="preserve"> OD</w:t>
      </w:r>
      <w:r w:rsidR="009F09A6" w:rsidRPr="00E33966">
        <w:rPr>
          <w:vertAlign w:val="subscript"/>
        </w:rPr>
        <w:t>600</w:t>
      </w:r>
      <w:r w:rsidR="00335317">
        <w:t xml:space="preserve"> </w:t>
      </w:r>
      <w:r w:rsidRPr="00E33966">
        <w:t>~</w:t>
      </w:r>
      <w:r w:rsidR="00284ECB">
        <w:t>0.4-0.6</w:t>
      </w:r>
      <w:r w:rsidRPr="00E33966">
        <w:t xml:space="preserve">, ready for </w:t>
      </w:r>
      <w:r w:rsidR="00F04CA2" w:rsidRPr="00E33966">
        <w:t xml:space="preserve">preparation into </w:t>
      </w:r>
      <w:r w:rsidR="00F44893">
        <w:t xml:space="preserve">a </w:t>
      </w:r>
      <w:r w:rsidR="00F04CA2" w:rsidRPr="00E33966">
        <w:t xml:space="preserve">single cell suspension for </w:t>
      </w:r>
      <w:r w:rsidR="009F09A6" w:rsidRPr="00E33966">
        <w:t xml:space="preserve">infection. </w:t>
      </w:r>
    </w:p>
    <w:p w14:paraId="7F4DD60C" w14:textId="77777777" w:rsidR="004A76BC" w:rsidRDefault="004A76BC" w:rsidP="004A76BC">
      <w:pPr>
        <w:pStyle w:val="ListNumber"/>
        <w:numPr>
          <w:ilvl w:val="0"/>
          <w:numId w:val="0"/>
        </w:numPr>
        <w:ind w:left="357" w:hanging="357"/>
      </w:pPr>
    </w:p>
    <w:p w14:paraId="66005590" w14:textId="00C93315" w:rsidR="002D588C" w:rsidRPr="00F44893" w:rsidRDefault="007A0DCE" w:rsidP="004A76BC">
      <w:pPr>
        <w:pStyle w:val="ListNumber"/>
        <w:numPr>
          <w:ilvl w:val="0"/>
          <w:numId w:val="0"/>
        </w:numPr>
        <w:ind w:left="357" w:hanging="357"/>
        <w:rPr>
          <w:i/>
          <w:iCs/>
          <w:color w:val="000000" w:themeColor="text1"/>
        </w:rPr>
      </w:pPr>
      <w:r w:rsidRPr="00F44893">
        <w:rPr>
          <w:color w:val="000000" w:themeColor="text1"/>
        </w:rPr>
        <w:t>NB:</w:t>
      </w:r>
    </w:p>
    <w:p w14:paraId="5439CDD6" w14:textId="4949A246" w:rsidR="002D588C" w:rsidRDefault="00F44893" w:rsidP="00F44893">
      <w:pPr>
        <w:pStyle w:val="ListNumber"/>
        <w:numPr>
          <w:ilvl w:val="0"/>
          <w:numId w:val="17"/>
        </w:numPr>
        <w:rPr>
          <w:color w:val="000000" w:themeColor="text1"/>
        </w:rPr>
      </w:pPr>
      <w:r w:rsidRPr="00F44893">
        <w:rPr>
          <w:color w:val="000000" w:themeColor="text1"/>
        </w:rPr>
        <w:t>For readings, i</w:t>
      </w:r>
      <w:r w:rsidR="002D588C" w:rsidRPr="00F44893">
        <w:rPr>
          <w:color w:val="000000" w:themeColor="text1"/>
        </w:rPr>
        <w:t>f OD &gt; 0.8, limit of linear range, dilute 1:10 for readings</w:t>
      </w:r>
    </w:p>
    <w:p w14:paraId="3BA4396F" w14:textId="443E2E2D" w:rsidR="00F44893" w:rsidRPr="00F44893" w:rsidRDefault="00F44893" w:rsidP="00F44893">
      <w:pPr>
        <w:pStyle w:val="ListNumber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>Use bacteri</w:t>
      </w:r>
      <w:r w:rsidR="00335317">
        <w:rPr>
          <w:color w:val="000000" w:themeColor="text1"/>
        </w:rPr>
        <w:t xml:space="preserve">a </w:t>
      </w:r>
      <w:r>
        <w:rPr>
          <w:color w:val="000000" w:themeColor="text1"/>
        </w:rPr>
        <w:t xml:space="preserve">with </w:t>
      </w:r>
      <w:r w:rsidRPr="00F44893">
        <w:rPr>
          <w:color w:val="000000" w:themeColor="text1"/>
        </w:rPr>
        <w:t>five passages (P5) or fewer from the original culture</w:t>
      </w:r>
      <w:r>
        <w:rPr>
          <w:color w:val="000000" w:themeColor="text1"/>
        </w:rPr>
        <w:t xml:space="preserve"> to avoid </w:t>
      </w:r>
      <w:r w:rsidRPr="00F44893">
        <w:rPr>
          <w:color w:val="000000" w:themeColor="text1"/>
        </w:rPr>
        <w:t>genetic drift &amp; mutations</w:t>
      </w:r>
      <w:r>
        <w:rPr>
          <w:color w:val="000000" w:themeColor="text1"/>
        </w:rPr>
        <w:t>,</w:t>
      </w:r>
      <w:r w:rsidRPr="00F44893">
        <w:rPr>
          <w:color w:val="000000" w:themeColor="text1"/>
        </w:rPr>
        <w:t xml:space="preserve"> and phenotypic changes</w:t>
      </w:r>
      <w:r>
        <w:rPr>
          <w:color w:val="000000" w:themeColor="text1"/>
        </w:rPr>
        <w:t>.</w:t>
      </w:r>
    </w:p>
    <w:p w14:paraId="104D1BE3" w14:textId="77777777" w:rsidR="00EC7756" w:rsidRDefault="00EC7756" w:rsidP="00EE2F84">
      <w:pPr>
        <w:pStyle w:val="ListNumber"/>
        <w:numPr>
          <w:ilvl w:val="0"/>
          <w:numId w:val="0"/>
        </w:numPr>
      </w:pPr>
    </w:p>
    <w:p w14:paraId="4C89A19C" w14:textId="77777777" w:rsidR="005C6B99" w:rsidRDefault="005C6B99" w:rsidP="004A76BC">
      <w:pPr>
        <w:pStyle w:val="ListNumber"/>
        <w:numPr>
          <w:ilvl w:val="0"/>
          <w:numId w:val="0"/>
        </w:numPr>
        <w:ind w:left="357" w:hanging="357"/>
      </w:pPr>
    </w:p>
    <w:p w14:paraId="7F6CF489" w14:textId="77777777" w:rsidR="004A013C" w:rsidRDefault="004A013C" w:rsidP="004A76BC">
      <w:pPr>
        <w:pStyle w:val="ListNumber"/>
        <w:numPr>
          <w:ilvl w:val="0"/>
          <w:numId w:val="0"/>
        </w:numPr>
        <w:ind w:left="357" w:hanging="357"/>
      </w:pPr>
    </w:p>
    <w:p w14:paraId="3C92F979" w14:textId="77777777" w:rsidR="005C6B99" w:rsidRPr="00E33966" w:rsidRDefault="005C6B99" w:rsidP="004A76BC">
      <w:pPr>
        <w:pStyle w:val="ListNumber"/>
        <w:numPr>
          <w:ilvl w:val="0"/>
          <w:numId w:val="0"/>
        </w:numPr>
        <w:ind w:left="357" w:hanging="357"/>
      </w:pPr>
    </w:p>
    <w:sectPr w:rsidR="005C6B99" w:rsidRPr="00E33966" w:rsidSect="004D3C57">
      <w:headerReference w:type="default" r:id="rId11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6AA5E" w14:textId="77777777" w:rsidR="00FB0CF6" w:rsidRDefault="00FB0CF6" w:rsidP="001A0D5F">
      <w:r>
        <w:separator/>
      </w:r>
    </w:p>
  </w:endnote>
  <w:endnote w:type="continuationSeparator" w:id="0">
    <w:p w14:paraId="60B0228F" w14:textId="77777777" w:rsidR="00FB0CF6" w:rsidRDefault="00FB0CF6" w:rsidP="001A0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4130" w14:textId="77777777" w:rsidR="00FB0CF6" w:rsidRDefault="00FB0CF6" w:rsidP="001A0D5F">
      <w:r>
        <w:separator/>
      </w:r>
    </w:p>
  </w:footnote>
  <w:footnote w:type="continuationSeparator" w:id="0">
    <w:p w14:paraId="487734EE" w14:textId="77777777" w:rsidR="00FB0CF6" w:rsidRDefault="00FB0CF6" w:rsidP="001A0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2971D" w14:textId="44EA8698" w:rsidR="001439A1" w:rsidRPr="001439A1" w:rsidRDefault="001439A1" w:rsidP="001A0D5F">
    <w:pPr>
      <w:pStyle w:val="Header"/>
      <w:rPr>
        <w:lang w:val="it-IT"/>
      </w:rPr>
    </w:pPr>
    <w:r w:rsidRPr="001439A1">
      <w:rPr>
        <w:lang w:val="it-IT"/>
      </w:rPr>
      <w:t xml:space="preserve">MN Group </w:t>
    </w:r>
    <w:proofErr w:type="spellStart"/>
    <w:r w:rsidRPr="001439A1">
      <w:rPr>
        <w:lang w:val="it-IT"/>
      </w:rPr>
      <w:t>Protoco</w:t>
    </w:r>
    <w:r>
      <w:rPr>
        <w:lang w:val="it-IT"/>
      </w:rPr>
      <w:t>l</w:t>
    </w:r>
    <w:proofErr w:type="spellEnd"/>
    <w:r w:rsidRPr="001439A1">
      <w:rPr>
        <w:lang w:val="it-IT"/>
      </w:rPr>
      <w:t xml:space="preserve"> No: </w:t>
    </w:r>
    <w:r w:rsidR="00F00793">
      <w:rPr>
        <w:lang w:val="it-IT"/>
      </w:rPr>
      <w:t>65.1</w:t>
    </w:r>
    <w:r w:rsidRPr="001439A1">
      <w:rPr>
        <w:lang w:val="it-IT"/>
      </w:rPr>
      <w:t xml:space="preserve"> (</w:t>
    </w:r>
    <w:r>
      <w:rPr>
        <w:lang w:val="it-IT"/>
      </w:rPr>
      <w:t>Date:</w:t>
    </w:r>
    <w:r w:rsidR="00352538">
      <w:rPr>
        <w:lang w:val="it-IT"/>
      </w:rPr>
      <w:t xml:space="preserve"> 2025-10-21</w:t>
    </w:r>
    <w:r>
      <w:rPr>
        <w:lang w:val="it-IT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2328A64"/>
    <w:lvl w:ilvl="0">
      <w:start w:val="1"/>
      <w:numFmt w:val="lowerLetter"/>
      <w:pStyle w:val="ListNumber2"/>
      <w:lvlText w:val="%1)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5A8C03D8"/>
    <w:lvl w:ilvl="0">
      <w:start w:val="1"/>
      <w:numFmt w:val="bullet"/>
      <w:pStyle w:val="ListBullet2"/>
      <w:lvlText w:val="−"/>
      <w:lvlJc w:val="left"/>
      <w:pPr>
        <w:ind w:left="717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989AE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A5A31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A30FCE"/>
    <w:multiLevelType w:val="hybridMultilevel"/>
    <w:tmpl w:val="1644AF1C"/>
    <w:lvl w:ilvl="0" w:tplc="2A6CFC74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C2D60"/>
    <w:multiLevelType w:val="hybridMultilevel"/>
    <w:tmpl w:val="00F4FD80"/>
    <w:lvl w:ilvl="0" w:tplc="AB1A7E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86A1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1A20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F264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3DA0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A70C9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88AE5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2661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6960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233A27B5"/>
    <w:multiLevelType w:val="multilevel"/>
    <w:tmpl w:val="F0F0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C06D3"/>
    <w:multiLevelType w:val="hybridMultilevel"/>
    <w:tmpl w:val="153CF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71A37"/>
    <w:multiLevelType w:val="hybridMultilevel"/>
    <w:tmpl w:val="8402B746"/>
    <w:lvl w:ilvl="0" w:tplc="457C23F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72B99"/>
    <w:multiLevelType w:val="multilevel"/>
    <w:tmpl w:val="E93EADC6"/>
    <w:styleLink w:val="StyleNumbered"/>
    <w:lvl w:ilvl="0">
      <w:start w:val="1"/>
      <w:numFmt w:val="decimal"/>
      <w:lvlText w:val="%1."/>
      <w:lvlJc w:val="left"/>
      <w:pPr>
        <w:tabs>
          <w:tab w:val="num" w:pos="113"/>
        </w:tabs>
        <w:ind w:left="680" w:hanging="567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24C0E83"/>
    <w:multiLevelType w:val="hybridMultilevel"/>
    <w:tmpl w:val="54F4A0A8"/>
    <w:lvl w:ilvl="0" w:tplc="0BBA57F8">
      <w:start w:val="6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B49DA"/>
    <w:multiLevelType w:val="hybridMultilevel"/>
    <w:tmpl w:val="1794FE9A"/>
    <w:lvl w:ilvl="0" w:tplc="A44096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C64C3"/>
    <w:multiLevelType w:val="hybridMultilevel"/>
    <w:tmpl w:val="D4509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449FC"/>
    <w:multiLevelType w:val="hybridMultilevel"/>
    <w:tmpl w:val="F1DC29F6"/>
    <w:lvl w:ilvl="0" w:tplc="1FC079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2639E"/>
    <w:multiLevelType w:val="hybridMultilevel"/>
    <w:tmpl w:val="88E8AF6E"/>
    <w:lvl w:ilvl="0" w:tplc="2A6CFC74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433028">
    <w:abstractNumId w:val="9"/>
  </w:num>
  <w:num w:numId="2" w16cid:durableId="890769549">
    <w:abstractNumId w:val="2"/>
  </w:num>
  <w:num w:numId="3" w16cid:durableId="922227606">
    <w:abstractNumId w:val="1"/>
  </w:num>
  <w:num w:numId="4" w16cid:durableId="1463843290">
    <w:abstractNumId w:val="1"/>
  </w:num>
  <w:num w:numId="5" w16cid:durableId="952244781">
    <w:abstractNumId w:val="3"/>
  </w:num>
  <w:num w:numId="6" w16cid:durableId="1345783994">
    <w:abstractNumId w:val="0"/>
  </w:num>
  <w:num w:numId="7" w16cid:durableId="672030753">
    <w:abstractNumId w:val="14"/>
  </w:num>
  <w:num w:numId="8" w16cid:durableId="373239664">
    <w:abstractNumId w:val="10"/>
  </w:num>
  <w:num w:numId="9" w16cid:durableId="1410545234">
    <w:abstractNumId w:val="8"/>
  </w:num>
  <w:num w:numId="10" w16cid:durableId="129329250">
    <w:abstractNumId w:val="5"/>
  </w:num>
  <w:num w:numId="11" w16cid:durableId="335422883">
    <w:abstractNumId w:val="4"/>
  </w:num>
  <w:num w:numId="12" w16cid:durableId="1218709132">
    <w:abstractNumId w:val="11"/>
  </w:num>
  <w:num w:numId="13" w16cid:durableId="1820656006">
    <w:abstractNumId w:val="13"/>
  </w:num>
  <w:num w:numId="14" w16cid:durableId="1747916252">
    <w:abstractNumId w:val="6"/>
    <w:lvlOverride w:ilvl="0">
      <w:startOverride w:val="1"/>
    </w:lvlOverride>
  </w:num>
  <w:num w:numId="15" w16cid:durableId="1114980567">
    <w:abstractNumId w:val="2"/>
  </w:num>
  <w:num w:numId="16" w16cid:durableId="474564767">
    <w:abstractNumId w:val="12"/>
  </w:num>
  <w:num w:numId="17" w16cid:durableId="2006474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1"/>
    <w:rsid w:val="0000286A"/>
    <w:rsid w:val="000059A8"/>
    <w:rsid w:val="00017BE0"/>
    <w:rsid w:val="000236A8"/>
    <w:rsid w:val="000323F3"/>
    <w:rsid w:val="0003541D"/>
    <w:rsid w:val="00036C84"/>
    <w:rsid w:val="00037FCF"/>
    <w:rsid w:val="000415DC"/>
    <w:rsid w:val="00054EA8"/>
    <w:rsid w:val="000707AA"/>
    <w:rsid w:val="000743A7"/>
    <w:rsid w:val="00077776"/>
    <w:rsid w:val="000840F1"/>
    <w:rsid w:val="00087544"/>
    <w:rsid w:val="0009275F"/>
    <w:rsid w:val="0009388F"/>
    <w:rsid w:val="000A1DDB"/>
    <w:rsid w:val="000A5787"/>
    <w:rsid w:val="000B2DD2"/>
    <w:rsid w:val="000B6565"/>
    <w:rsid w:val="000B79BA"/>
    <w:rsid w:val="000C1868"/>
    <w:rsid w:val="000C2E8D"/>
    <w:rsid w:val="000C42C9"/>
    <w:rsid w:val="000D053E"/>
    <w:rsid w:val="000D2CE6"/>
    <w:rsid w:val="000D7082"/>
    <w:rsid w:val="000E3B93"/>
    <w:rsid w:val="000E597C"/>
    <w:rsid w:val="000E6204"/>
    <w:rsid w:val="000F0D92"/>
    <w:rsid w:val="000F18F3"/>
    <w:rsid w:val="000F2398"/>
    <w:rsid w:val="000F683D"/>
    <w:rsid w:val="00100793"/>
    <w:rsid w:val="0010161F"/>
    <w:rsid w:val="00102880"/>
    <w:rsid w:val="001075C9"/>
    <w:rsid w:val="00107ACD"/>
    <w:rsid w:val="0011271F"/>
    <w:rsid w:val="00124A1C"/>
    <w:rsid w:val="00141CCC"/>
    <w:rsid w:val="001429C7"/>
    <w:rsid w:val="001439A1"/>
    <w:rsid w:val="001466B0"/>
    <w:rsid w:val="00154F8D"/>
    <w:rsid w:val="001570B7"/>
    <w:rsid w:val="00160BA8"/>
    <w:rsid w:val="00161A56"/>
    <w:rsid w:val="00161B6F"/>
    <w:rsid w:val="00164AE2"/>
    <w:rsid w:val="00173734"/>
    <w:rsid w:val="00175AEA"/>
    <w:rsid w:val="00176680"/>
    <w:rsid w:val="0018493E"/>
    <w:rsid w:val="0018664D"/>
    <w:rsid w:val="001A0393"/>
    <w:rsid w:val="001A0D5F"/>
    <w:rsid w:val="001A6ABA"/>
    <w:rsid w:val="001B5EC6"/>
    <w:rsid w:val="001B632E"/>
    <w:rsid w:val="001C19D6"/>
    <w:rsid w:val="001C21B4"/>
    <w:rsid w:val="001C3B0A"/>
    <w:rsid w:val="001D1E42"/>
    <w:rsid w:val="001D33D3"/>
    <w:rsid w:val="001D44A0"/>
    <w:rsid w:val="001E5746"/>
    <w:rsid w:val="001E6F4C"/>
    <w:rsid w:val="001F2B48"/>
    <w:rsid w:val="001F493D"/>
    <w:rsid w:val="002006B1"/>
    <w:rsid w:val="0020190B"/>
    <w:rsid w:val="00206C3F"/>
    <w:rsid w:val="00206C99"/>
    <w:rsid w:val="0021032A"/>
    <w:rsid w:val="00232635"/>
    <w:rsid w:val="00232EB6"/>
    <w:rsid w:val="00236339"/>
    <w:rsid w:val="00251212"/>
    <w:rsid w:val="00251D92"/>
    <w:rsid w:val="0025425C"/>
    <w:rsid w:val="0025503D"/>
    <w:rsid w:val="002617E5"/>
    <w:rsid w:val="00263910"/>
    <w:rsid w:val="00263E53"/>
    <w:rsid w:val="00266EA9"/>
    <w:rsid w:val="00275CDB"/>
    <w:rsid w:val="0028065B"/>
    <w:rsid w:val="002823A6"/>
    <w:rsid w:val="00284ECB"/>
    <w:rsid w:val="002868D1"/>
    <w:rsid w:val="002970D6"/>
    <w:rsid w:val="002B22FF"/>
    <w:rsid w:val="002B4EE7"/>
    <w:rsid w:val="002C18AA"/>
    <w:rsid w:val="002D1539"/>
    <w:rsid w:val="002D588C"/>
    <w:rsid w:val="002D6030"/>
    <w:rsid w:val="002D7AAE"/>
    <w:rsid w:val="002E3655"/>
    <w:rsid w:val="002E50EE"/>
    <w:rsid w:val="002E5B64"/>
    <w:rsid w:val="002F192B"/>
    <w:rsid w:val="003005E9"/>
    <w:rsid w:val="00301B6A"/>
    <w:rsid w:val="0031327A"/>
    <w:rsid w:val="00313C02"/>
    <w:rsid w:val="0031661E"/>
    <w:rsid w:val="003170F0"/>
    <w:rsid w:val="00323A9C"/>
    <w:rsid w:val="00325AE6"/>
    <w:rsid w:val="00335317"/>
    <w:rsid w:val="00350E36"/>
    <w:rsid w:val="003522DE"/>
    <w:rsid w:val="00352538"/>
    <w:rsid w:val="00354424"/>
    <w:rsid w:val="0035501B"/>
    <w:rsid w:val="003565C5"/>
    <w:rsid w:val="00364D87"/>
    <w:rsid w:val="00366F5E"/>
    <w:rsid w:val="00376677"/>
    <w:rsid w:val="003801D0"/>
    <w:rsid w:val="00391D56"/>
    <w:rsid w:val="003945A2"/>
    <w:rsid w:val="00394B40"/>
    <w:rsid w:val="0039508C"/>
    <w:rsid w:val="00397C76"/>
    <w:rsid w:val="003A0190"/>
    <w:rsid w:val="003C3190"/>
    <w:rsid w:val="003D12B3"/>
    <w:rsid w:val="003D197F"/>
    <w:rsid w:val="003D4CB6"/>
    <w:rsid w:val="003D5EB5"/>
    <w:rsid w:val="003E0891"/>
    <w:rsid w:val="003E0D95"/>
    <w:rsid w:val="003E0D99"/>
    <w:rsid w:val="003E185A"/>
    <w:rsid w:val="003E3E40"/>
    <w:rsid w:val="003E43DE"/>
    <w:rsid w:val="003E523E"/>
    <w:rsid w:val="003E5508"/>
    <w:rsid w:val="003E563A"/>
    <w:rsid w:val="003E6D96"/>
    <w:rsid w:val="003F415C"/>
    <w:rsid w:val="003F4F7F"/>
    <w:rsid w:val="003F5B4B"/>
    <w:rsid w:val="003F6FBE"/>
    <w:rsid w:val="00400C33"/>
    <w:rsid w:val="00404500"/>
    <w:rsid w:val="00407E1F"/>
    <w:rsid w:val="00410D35"/>
    <w:rsid w:val="004110DD"/>
    <w:rsid w:val="00415EDE"/>
    <w:rsid w:val="004216B4"/>
    <w:rsid w:val="004273D5"/>
    <w:rsid w:val="00437100"/>
    <w:rsid w:val="0044779A"/>
    <w:rsid w:val="00454FE5"/>
    <w:rsid w:val="0045772A"/>
    <w:rsid w:val="004615C2"/>
    <w:rsid w:val="00473ED8"/>
    <w:rsid w:val="00475D7E"/>
    <w:rsid w:val="00486A90"/>
    <w:rsid w:val="00487752"/>
    <w:rsid w:val="004900AE"/>
    <w:rsid w:val="00494268"/>
    <w:rsid w:val="00494DCD"/>
    <w:rsid w:val="004A013C"/>
    <w:rsid w:val="004A0F87"/>
    <w:rsid w:val="004A3372"/>
    <w:rsid w:val="004A4606"/>
    <w:rsid w:val="004A76BC"/>
    <w:rsid w:val="004A7C25"/>
    <w:rsid w:val="004A7F87"/>
    <w:rsid w:val="004B1825"/>
    <w:rsid w:val="004B1F58"/>
    <w:rsid w:val="004B3E44"/>
    <w:rsid w:val="004B7474"/>
    <w:rsid w:val="004D3C57"/>
    <w:rsid w:val="004D5552"/>
    <w:rsid w:val="004E2205"/>
    <w:rsid w:val="004E2CEA"/>
    <w:rsid w:val="004E62E9"/>
    <w:rsid w:val="004F3CDD"/>
    <w:rsid w:val="004F4848"/>
    <w:rsid w:val="00504E9A"/>
    <w:rsid w:val="00506727"/>
    <w:rsid w:val="005117D6"/>
    <w:rsid w:val="00513B19"/>
    <w:rsid w:val="00521B76"/>
    <w:rsid w:val="00532F51"/>
    <w:rsid w:val="005343CD"/>
    <w:rsid w:val="005409DB"/>
    <w:rsid w:val="0054108A"/>
    <w:rsid w:val="005451D9"/>
    <w:rsid w:val="005471BA"/>
    <w:rsid w:val="00552AD4"/>
    <w:rsid w:val="00553E21"/>
    <w:rsid w:val="005547DE"/>
    <w:rsid w:val="00556426"/>
    <w:rsid w:val="00564551"/>
    <w:rsid w:val="00565D84"/>
    <w:rsid w:val="00566733"/>
    <w:rsid w:val="00567E9B"/>
    <w:rsid w:val="005734C9"/>
    <w:rsid w:val="0057740F"/>
    <w:rsid w:val="00577D63"/>
    <w:rsid w:val="005816A2"/>
    <w:rsid w:val="00586351"/>
    <w:rsid w:val="0059153F"/>
    <w:rsid w:val="00596265"/>
    <w:rsid w:val="005A0736"/>
    <w:rsid w:val="005A0873"/>
    <w:rsid w:val="005A0C8D"/>
    <w:rsid w:val="005A2AF5"/>
    <w:rsid w:val="005B2D0B"/>
    <w:rsid w:val="005C2039"/>
    <w:rsid w:val="005C6438"/>
    <w:rsid w:val="005C6B99"/>
    <w:rsid w:val="005C6BF2"/>
    <w:rsid w:val="005C7472"/>
    <w:rsid w:val="005D4C1F"/>
    <w:rsid w:val="005E151F"/>
    <w:rsid w:val="005E326A"/>
    <w:rsid w:val="005E3412"/>
    <w:rsid w:val="005E40E7"/>
    <w:rsid w:val="005E4E19"/>
    <w:rsid w:val="005E4F8A"/>
    <w:rsid w:val="005E51AB"/>
    <w:rsid w:val="005E61AB"/>
    <w:rsid w:val="005F0A93"/>
    <w:rsid w:val="005F516C"/>
    <w:rsid w:val="005F742E"/>
    <w:rsid w:val="006008A8"/>
    <w:rsid w:val="00605B4C"/>
    <w:rsid w:val="00607CCF"/>
    <w:rsid w:val="00610B46"/>
    <w:rsid w:val="0061739A"/>
    <w:rsid w:val="0062284B"/>
    <w:rsid w:val="0063549E"/>
    <w:rsid w:val="00637DD1"/>
    <w:rsid w:val="00646C49"/>
    <w:rsid w:val="00652A1E"/>
    <w:rsid w:val="00656C8F"/>
    <w:rsid w:val="00666962"/>
    <w:rsid w:val="00667760"/>
    <w:rsid w:val="006714F5"/>
    <w:rsid w:val="00673838"/>
    <w:rsid w:val="00676855"/>
    <w:rsid w:val="00685495"/>
    <w:rsid w:val="00697165"/>
    <w:rsid w:val="00697B39"/>
    <w:rsid w:val="006A1346"/>
    <w:rsid w:val="006A1833"/>
    <w:rsid w:val="006A3014"/>
    <w:rsid w:val="006A3B1D"/>
    <w:rsid w:val="006A7406"/>
    <w:rsid w:val="006B099B"/>
    <w:rsid w:val="006B0F7A"/>
    <w:rsid w:val="006B2A21"/>
    <w:rsid w:val="006C217B"/>
    <w:rsid w:val="006D13F3"/>
    <w:rsid w:val="006D5997"/>
    <w:rsid w:val="006E07E5"/>
    <w:rsid w:val="006E3BCA"/>
    <w:rsid w:val="006F0D03"/>
    <w:rsid w:val="006F2704"/>
    <w:rsid w:val="006F2F92"/>
    <w:rsid w:val="006F43EF"/>
    <w:rsid w:val="006F468F"/>
    <w:rsid w:val="00700BF6"/>
    <w:rsid w:val="00716CE1"/>
    <w:rsid w:val="0072248E"/>
    <w:rsid w:val="00723248"/>
    <w:rsid w:val="00724A5D"/>
    <w:rsid w:val="00731EEA"/>
    <w:rsid w:val="00735477"/>
    <w:rsid w:val="007378EF"/>
    <w:rsid w:val="00741B5E"/>
    <w:rsid w:val="00743A25"/>
    <w:rsid w:val="00750A69"/>
    <w:rsid w:val="00760C58"/>
    <w:rsid w:val="00761A64"/>
    <w:rsid w:val="0076756B"/>
    <w:rsid w:val="0077252F"/>
    <w:rsid w:val="00773257"/>
    <w:rsid w:val="00777165"/>
    <w:rsid w:val="00791393"/>
    <w:rsid w:val="007951A4"/>
    <w:rsid w:val="007A0DCE"/>
    <w:rsid w:val="007A0F75"/>
    <w:rsid w:val="007A2723"/>
    <w:rsid w:val="007A49AD"/>
    <w:rsid w:val="007B2338"/>
    <w:rsid w:val="007B4C79"/>
    <w:rsid w:val="007B4D8B"/>
    <w:rsid w:val="007B649A"/>
    <w:rsid w:val="007B7430"/>
    <w:rsid w:val="007C0263"/>
    <w:rsid w:val="007C1762"/>
    <w:rsid w:val="007D009C"/>
    <w:rsid w:val="007D00DE"/>
    <w:rsid w:val="007D23C5"/>
    <w:rsid w:val="007D330B"/>
    <w:rsid w:val="007D4388"/>
    <w:rsid w:val="007E4600"/>
    <w:rsid w:val="007E6047"/>
    <w:rsid w:val="007F35F3"/>
    <w:rsid w:val="00807C65"/>
    <w:rsid w:val="00807D23"/>
    <w:rsid w:val="008147FC"/>
    <w:rsid w:val="008153CF"/>
    <w:rsid w:val="0081594D"/>
    <w:rsid w:val="00816CDA"/>
    <w:rsid w:val="00820665"/>
    <w:rsid w:val="008337A8"/>
    <w:rsid w:val="0083440E"/>
    <w:rsid w:val="00836665"/>
    <w:rsid w:val="0084008B"/>
    <w:rsid w:val="008440BA"/>
    <w:rsid w:val="00847B1C"/>
    <w:rsid w:val="00851AD8"/>
    <w:rsid w:val="00857526"/>
    <w:rsid w:val="00857E90"/>
    <w:rsid w:val="00866846"/>
    <w:rsid w:val="0086745D"/>
    <w:rsid w:val="0087031F"/>
    <w:rsid w:val="00871639"/>
    <w:rsid w:val="00872E99"/>
    <w:rsid w:val="008747CA"/>
    <w:rsid w:val="00874AED"/>
    <w:rsid w:val="00880485"/>
    <w:rsid w:val="0088082B"/>
    <w:rsid w:val="00882294"/>
    <w:rsid w:val="00886430"/>
    <w:rsid w:val="008874E4"/>
    <w:rsid w:val="008874E7"/>
    <w:rsid w:val="00890E7E"/>
    <w:rsid w:val="008917D2"/>
    <w:rsid w:val="008A0E78"/>
    <w:rsid w:val="008A2E77"/>
    <w:rsid w:val="008B1602"/>
    <w:rsid w:val="008B3002"/>
    <w:rsid w:val="008C0CAD"/>
    <w:rsid w:val="008D4D3E"/>
    <w:rsid w:val="008E69F1"/>
    <w:rsid w:val="008F5451"/>
    <w:rsid w:val="009003A9"/>
    <w:rsid w:val="00900B92"/>
    <w:rsid w:val="0091250A"/>
    <w:rsid w:val="00912EA0"/>
    <w:rsid w:val="009145B7"/>
    <w:rsid w:val="00920FC8"/>
    <w:rsid w:val="00922978"/>
    <w:rsid w:val="00931B2B"/>
    <w:rsid w:val="00940C60"/>
    <w:rsid w:val="00943617"/>
    <w:rsid w:val="00945540"/>
    <w:rsid w:val="00951C80"/>
    <w:rsid w:val="009537B7"/>
    <w:rsid w:val="00954728"/>
    <w:rsid w:val="0096025A"/>
    <w:rsid w:val="00962315"/>
    <w:rsid w:val="009725CD"/>
    <w:rsid w:val="00977478"/>
    <w:rsid w:val="009811FA"/>
    <w:rsid w:val="00982594"/>
    <w:rsid w:val="00983414"/>
    <w:rsid w:val="0098486D"/>
    <w:rsid w:val="00990BD3"/>
    <w:rsid w:val="00991272"/>
    <w:rsid w:val="009929F6"/>
    <w:rsid w:val="009A013B"/>
    <w:rsid w:val="009A6571"/>
    <w:rsid w:val="009B2752"/>
    <w:rsid w:val="009B395F"/>
    <w:rsid w:val="009B4110"/>
    <w:rsid w:val="009C0213"/>
    <w:rsid w:val="009D38DC"/>
    <w:rsid w:val="009D45AE"/>
    <w:rsid w:val="009D49CD"/>
    <w:rsid w:val="009D7DA4"/>
    <w:rsid w:val="009E0039"/>
    <w:rsid w:val="009E0D6D"/>
    <w:rsid w:val="009E54EC"/>
    <w:rsid w:val="009E568A"/>
    <w:rsid w:val="009F09A6"/>
    <w:rsid w:val="009F16F5"/>
    <w:rsid w:val="009F233D"/>
    <w:rsid w:val="00A127B4"/>
    <w:rsid w:val="00A258AF"/>
    <w:rsid w:val="00A3021C"/>
    <w:rsid w:val="00A33A79"/>
    <w:rsid w:val="00A33F1E"/>
    <w:rsid w:val="00A503DF"/>
    <w:rsid w:val="00A51577"/>
    <w:rsid w:val="00A5294A"/>
    <w:rsid w:val="00A54B48"/>
    <w:rsid w:val="00A54C2A"/>
    <w:rsid w:val="00A56FC8"/>
    <w:rsid w:val="00A57B20"/>
    <w:rsid w:val="00A63533"/>
    <w:rsid w:val="00A737AC"/>
    <w:rsid w:val="00A853DC"/>
    <w:rsid w:val="00A96F0C"/>
    <w:rsid w:val="00AA066B"/>
    <w:rsid w:val="00AA4776"/>
    <w:rsid w:val="00AA5977"/>
    <w:rsid w:val="00AB234B"/>
    <w:rsid w:val="00AB4AE0"/>
    <w:rsid w:val="00AB526D"/>
    <w:rsid w:val="00AB6D03"/>
    <w:rsid w:val="00AC36DB"/>
    <w:rsid w:val="00AC3BA6"/>
    <w:rsid w:val="00AC477E"/>
    <w:rsid w:val="00AD2B22"/>
    <w:rsid w:val="00AD44F0"/>
    <w:rsid w:val="00AD5892"/>
    <w:rsid w:val="00AD5EAD"/>
    <w:rsid w:val="00AD7A09"/>
    <w:rsid w:val="00AE1EFB"/>
    <w:rsid w:val="00AE5F11"/>
    <w:rsid w:val="00AF2721"/>
    <w:rsid w:val="00AF32D9"/>
    <w:rsid w:val="00AF71FD"/>
    <w:rsid w:val="00B034B2"/>
    <w:rsid w:val="00B0350A"/>
    <w:rsid w:val="00B07266"/>
    <w:rsid w:val="00B11A96"/>
    <w:rsid w:val="00B11BCB"/>
    <w:rsid w:val="00B13813"/>
    <w:rsid w:val="00B160E7"/>
    <w:rsid w:val="00B20054"/>
    <w:rsid w:val="00B20D1F"/>
    <w:rsid w:val="00B2301A"/>
    <w:rsid w:val="00B244F1"/>
    <w:rsid w:val="00B2774D"/>
    <w:rsid w:val="00B47B13"/>
    <w:rsid w:val="00B513E7"/>
    <w:rsid w:val="00B51AE8"/>
    <w:rsid w:val="00B6174F"/>
    <w:rsid w:val="00B61C4D"/>
    <w:rsid w:val="00B67765"/>
    <w:rsid w:val="00B7104D"/>
    <w:rsid w:val="00B90F6B"/>
    <w:rsid w:val="00B9322B"/>
    <w:rsid w:val="00B95140"/>
    <w:rsid w:val="00B954AB"/>
    <w:rsid w:val="00B97854"/>
    <w:rsid w:val="00BB01CE"/>
    <w:rsid w:val="00BB3E1D"/>
    <w:rsid w:val="00BB452B"/>
    <w:rsid w:val="00BC3E4E"/>
    <w:rsid w:val="00BC4E9B"/>
    <w:rsid w:val="00BC5D60"/>
    <w:rsid w:val="00BC69AE"/>
    <w:rsid w:val="00BD17CE"/>
    <w:rsid w:val="00BD1B64"/>
    <w:rsid w:val="00BD344B"/>
    <w:rsid w:val="00BD380A"/>
    <w:rsid w:val="00BD746C"/>
    <w:rsid w:val="00BE17FC"/>
    <w:rsid w:val="00BE3C0D"/>
    <w:rsid w:val="00BE5743"/>
    <w:rsid w:val="00BE5C09"/>
    <w:rsid w:val="00BF084F"/>
    <w:rsid w:val="00BF1456"/>
    <w:rsid w:val="00BF2870"/>
    <w:rsid w:val="00BF6578"/>
    <w:rsid w:val="00C063ED"/>
    <w:rsid w:val="00C24089"/>
    <w:rsid w:val="00C25988"/>
    <w:rsid w:val="00C26F19"/>
    <w:rsid w:val="00C35427"/>
    <w:rsid w:val="00C40ED6"/>
    <w:rsid w:val="00C43AE3"/>
    <w:rsid w:val="00C448F0"/>
    <w:rsid w:val="00C4758C"/>
    <w:rsid w:val="00C50A38"/>
    <w:rsid w:val="00C52841"/>
    <w:rsid w:val="00C53A4A"/>
    <w:rsid w:val="00C553A6"/>
    <w:rsid w:val="00C61BA9"/>
    <w:rsid w:val="00C61D90"/>
    <w:rsid w:val="00C62100"/>
    <w:rsid w:val="00C62B17"/>
    <w:rsid w:val="00C74092"/>
    <w:rsid w:val="00C75A4C"/>
    <w:rsid w:val="00C9222C"/>
    <w:rsid w:val="00C96439"/>
    <w:rsid w:val="00C96762"/>
    <w:rsid w:val="00C974D3"/>
    <w:rsid w:val="00CA4902"/>
    <w:rsid w:val="00CA66C0"/>
    <w:rsid w:val="00CB19DD"/>
    <w:rsid w:val="00CB1E8B"/>
    <w:rsid w:val="00CB3C43"/>
    <w:rsid w:val="00CC31BC"/>
    <w:rsid w:val="00CC355A"/>
    <w:rsid w:val="00CC3B64"/>
    <w:rsid w:val="00CC7164"/>
    <w:rsid w:val="00CC7E78"/>
    <w:rsid w:val="00CD52F8"/>
    <w:rsid w:val="00CD63FD"/>
    <w:rsid w:val="00CE3EF3"/>
    <w:rsid w:val="00CE45BC"/>
    <w:rsid w:val="00CF26B8"/>
    <w:rsid w:val="00CF5F89"/>
    <w:rsid w:val="00D007B1"/>
    <w:rsid w:val="00D056A9"/>
    <w:rsid w:val="00D0597D"/>
    <w:rsid w:val="00D06627"/>
    <w:rsid w:val="00D13106"/>
    <w:rsid w:val="00D13EBF"/>
    <w:rsid w:val="00D15FC7"/>
    <w:rsid w:val="00D26024"/>
    <w:rsid w:val="00D309DE"/>
    <w:rsid w:val="00D444DE"/>
    <w:rsid w:val="00D46A54"/>
    <w:rsid w:val="00D7396E"/>
    <w:rsid w:val="00D74BF7"/>
    <w:rsid w:val="00D861B5"/>
    <w:rsid w:val="00D90F49"/>
    <w:rsid w:val="00D9393D"/>
    <w:rsid w:val="00D93E80"/>
    <w:rsid w:val="00D961A6"/>
    <w:rsid w:val="00D96491"/>
    <w:rsid w:val="00D9745A"/>
    <w:rsid w:val="00D9779F"/>
    <w:rsid w:val="00DA2809"/>
    <w:rsid w:val="00DA4D48"/>
    <w:rsid w:val="00DB16F5"/>
    <w:rsid w:val="00DB2A5A"/>
    <w:rsid w:val="00DC31EA"/>
    <w:rsid w:val="00DC7A0B"/>
    <w:rsid w:val="00DE150D"/>
    <w:rsid w:val="00DE72A4"/>
    <w:rsid w:val="00DF43AC"/>
    <w:rsid w:val="00DF47D3"/>
    <w:rsid w:val="00DF59CF"/>
    <w:rsid w:val="00E01537"/>
    <w:rsid w:val="00E030F1"/>
    <w:rsid w:val="00E06261"/>
    <w:rsid w:val="00E171CB"/>
    <w:rsid w:val="00E24806"/>
    <w:rsid w:val="00E24C66"/>
    <w:rsid w:val="00E308F3"/>
    <w:rsid w:val="00E33966"/>
    <w:rsid w:val="00E34F29"/>
    <w:rsid w:val="00E42F66"/>
    <w:rsid w:val="00E453CA"/>
    <w:rsid w:val="00E61508"/>
    <w:rsid w:val="00E642DE"/>
    <w:rsid w:val="00E73323"/>
    <w:rsid w:val="00E73DEE"/>
    <w:rsid w:val="00E8000F"/>
    <w:rsid w:val="00E91FCB"/>
    <w:rsid w:val="00E92E29"/>
    <w:rsid w:val="00E94045"/>
    <w:rsid w:val="00E9716D"/>
    <w:rsid w:val="00EA10C9"/>
    <w:rsid w:val="00EA14E8"/>
    <w:rsid w:val="00EB11F5"/>
    <w:rsid w:val="00EC0868"/>
    <w:rsid w:val="00EC2591"/>
    <w:rsid w:val="00EC4131"/>
    <w:rsid w:val="00EC7756"/>
    <w:rsid w:val="00ED335D"/>
    <w:rsid w:val="00ED4CB0"/>
    <w:rsid w:val="00EE2F84"/>
    <w:rsid w:val="00EE7EE0"/>
    <w:rsid w:val="00EF5B15"/>
    <w:rsid w:val="00EF71FE"/>
    <w:rsid w:val="00F00793"/>
    <w:rsid w:val="00F04CA2"/>
    <w:rsid w:val="00F0677A"/>
    <w:rsid w:val="00F07949"/>
    <w:rsid w:val="00F10F0E"/>
    <w:rsid w:val="00F129D2"/>
    <w:rsid w:val="00F1494D"/>
    <w:rsid w:val="00F1499B"/>
    <w:rsid w:val="00F151DF"/>
    <w:rsid w:val="00F166C2"/>
    <w:rsid w:val="00F17C61"/>
    <w:rsid w:val="00F20161"/>
    <w:rsid w:val="00F21CF3"/>
    <w:rsid w:val="00F23A61"/>
    <w:rsid w:val="00F25A18"/>
    <w:rsid w:val="00F37A09"/>
    <w:rsid w:val="00F42644"/>
    <w:rsid w:val="00F44893"/>
    <w:rsid w:val="00F519FC"/>
    <w:rsid w:val="00F56BED"/>
    <w:rsid w:val="00F60524"/>
    <w:rsid w:val="00F62940"/>
    <w:rsid w:val="00F6504B"/>
    <w:rsid w:val="00F71F86"/>
    <w:rsid w:val="00F800FA"/>
    <w:rsid w:val="00F8427C"/>
    <w:rsid w:val="00F92996"/>
    <w:rsid w:val="00F94C3E"/>
    <w:rsid w:val="00FA1754"/>
    <w:rsid w:val="00FA1A35"/>
    <w:rsid w:val="00FA3F06"/>
    <w:rsid w:val="00FA53EB"/>
    <w:rsid w:val="00FB0CF6"/>
    <w:rsid w:val="00FB5E16"/>
    <w:rsid w:val="00FC327C"/>
    <w:rsid w:val="00FD1F18"/>
    <w:rsid w:val="00FD65A8"/>
    <w:rsid w:val="00FF354D"/>
    <w:rsid w:val="00FF50E4"/>
    <w:rsid w:val="00FF61EE"/>
    <w:rsid w:val="00F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BA8520D"/>
  <w15:docId w15:val="{C2A94F80-A6A6-496D-A4E0-273FEEEE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 2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1A0D5F"/>
    <w:pPr>
      <w:tabs>
        <w:tab w:val="left" w:pos="2394"/>
        <w:tab w:val="center" w:pos="4320"/>
        <w:tab w:val="right" w:pos="8640"/>
      </w:tabs>
      <w:spacing w:before="120" w:after="120"/>
      <w:jc w:val="both"/>
    </w:pPr>
    <w:rPr>
      <w:rFonts w:ascii="Arial" w:eastAsia="MS Mincho" w:hAnsi="Arial" w:cs="Arial"/>
      <w:szCs w:val="16"/>
      <w:lang w:eastAsia="ja-JP"/>
    </w:rPr>
  </w:style>
  <w:style w:type="paragraph" w:styleId="Heading1">
    <w:name w:val="heading 1"/>
    <w:basedOn w:val="Normal"/>
    <w:next w:val="Normal"/>
    <w:autoRedefine/>
    <w:qFormat/>
    <w:rsid w:val="005F742E"/>
    <w:pPr>
      <w:keepNext/>
      <w:pBdr>
        <w:bottom w:val="single" w:sz="8" w:space="1" w:color="auto"/>
      </w:pBdr>
      <w:spacing w:before="240"/>
      <w:outlineLvl w:val="0"/>
    </w:pPr>
    <w:rPr>
      <w:b/>
      <w:bCs/>
      <w:kern w:val="32"/>
    </w:rPr>
  </w:style>
  <w:style w:type="paragraph" w:styleId="Heading2">
    <w:name w:val="heading 2"/>
    <w:basedOn w:val="Normal"/>
    <w:next w:val="Normal"/>
    <w:autoRedefine/>
    <w:qFormat/>
    <w:rsid w:val="005F742E"/>
    <w:pPr>
      <w:keepNext/>
      <w:shd w:val="clear" w:color="auto" w:fill="DBE5F1" w:themeFill="accent1" w:themeFillTint="33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autoRedefine/>
    <w:qFormat/>
    <w:rsid w:val="00577D63"/>
    <w:pPr>
      <w:keepNext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5F742E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5F742E"/>
    <w:pPr>
      <w:keepNext/>
      <w:keepLines/>
      <w:spacing w:before="4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autoRedefine/>
    <w:rsid w:val="008D4D3E"/>
    <w:pPr>
      <w:spacing w:after="0"/>
    </w:pPr>
    <w:rPr>
      <w:i/>
      <w:color w:val="333333"/>
      <w:sz w:val="16"/>
    </w:rPr>
  </w:style>
  <w:style w:type="paragraph" w:styleId="Header">
    <w:name w:val="header"/>
    <w:basedOn w:val="Normal"/>
    <w:autoRedefine/>
    <w:rPr>
      <w:i/>
      <w:color w:val="333333"/>
      <w:sz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StyleNumbered">
    <w:name w:val="Style Numbered"/>
    <w:basedOn w:val="NoList"/>
    <w:rsid w:val="00236339"/>
    <w:pPr>
      <w:numPr>
        <w:numId w:val="1"/>
      </w:numPr>
    </w:pPr>
  </w:style>
  <w:style w:type="paragraph" w:customStyle="1" w:styleId="Numbered">
    <w:name w:val="Numbered"/>
    <w:basedOn w:val="ListNumber"/>
    <w:autoRedefine/>
    <w:qFormat/>
    <w:rsid w:val="008C0CAD"/>
    <w:rPr>
      <w:lang w:val="en-US"/>
    </w:rPr>
  </w:style>
  <w:style w:type="paragraph" w:styleId="ListNumber">
    <w:name w:val="List Number"/>
    <w:basedOn w:val="Normal"/>
    <w:rsid w:val="00F10F0E"/>
    <w:pPr>
      <w:numPr>
        <w:numId w:val="2"/>
      </w:numPr>
      <w:ind w:left="357" w:hanging="357"/>
    </w:pPr>
  </w:style>
  <w:style w:type="paragraph" w:styleId="ListBullet2">
    <w:name w:val="List Bullet 2"/>
    <w:basedOn w:val="Normal"/>
    <w:autoRedefine/>
    <w:qFormat/>
    <w:rsid w:val="007E4600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rsid w:val="005F742E"/>
    <w:rPr>
      <w:rFonts w:ascii="Arial" w:eastAsiaTheme="majorEastAsia" w:hAnsi="Arial" w:cstheme="majorBidi"/>
      <w:b/>
      <w:bCs/>
      <w:i/>
      <w:iCs/>
      <w:szCs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5F742E"/>
    <w:rPr>
      <w:rFonts w:ascii="Arial" w:eastAsiaTheme="majorEastAsia" w:hAnsi="Arial" w:cstheme="majorBidi"/>
      <w:szCs w:val="16"/>
      <w:u w:val="single"/>
      <w:lang w:eastAsia="ja-JP"/>
    </w:rPr>
  </w:style>
  <w:style w:type="paragraph" w:styleId="BlockText">
    <w:name w:val="Block Text"/>
    <w:basedOn w:val="Normal"/>
    <w:rsid w:val="007D009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spacing w:before="0" w:after="0"/>
    </w:pPr>
    <w:rPr>
      <w:rFonts w:eastAsiaTheme="minorEastAsia" w:cstheme="minorBidi"/>
      <w:iCs/>
    </w:rPr>
  </w:style>
  <w:style w:type="paragraph" w:styleId="ListBullet">
    <w:name w:val="List Bullet"/>
    <w:basedOn w:val="Normal"/>
    <w:rsid w:val="007D009C"/>
    <w:pPr>
      <w:numPr>
        <w:numId w:val="5"/>
      </w:numPr>
      <w:contextualSpacing/>
    </w:pPr>
  </w:style>
  <w:style w:type="paragraph" w:styleId="ListNumber2">
    <w:name w:val="List Number 2"/>
    <w:basedOn w:val="Normal"/>
    <w:rsid w:val="007D009C"/>
    <w:pPr>
      <w:numPr>
        <w:numId w:val="6"/>
      </w:numPr>
      <w:contextualSpacing/>
    </w:pPr>
  </w:style>
  <w:style w:type="table" w:styleId="TableGrid">
    <w:name w:val="Table Grid"/>
    <w:basedOn w:val="TableNormal"/>
    <w:rsid w:val="00143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439A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1439A1"/>
    <w:pPr>
      <w:ind w:left="720"/>
      <w:contextualSpacing/>
    </w:pPr>
  </w:style>
  <w:style w:type="paragraph" w:styleId="BodyText">
    <w:name w:val="Body Text"/>
    <w:basedOn w:val="Normal"/>
    <w:link w:val="BodyTextChar"/>
    <w:rsid w:val="001439A1"/>
    <w:pPr>
      <w:spacing w:before="0" w:after="0"/>
    </w:pPr>
  </w:style>
  <w:style w:type="character" w:customStyle="1" w:styleId="BodyTextChar">
    <w:name w:val="Body Text Char"/>
    <w:basedOn w:val="DefaultParagraphFont"/>
    <w:link w:val="BodyText"/>
    <w:rsid w:val="001439A1"/>
    <w:rPr>
      <w:rFonts w:ascii="Arial" w:eastAsia="MS Mincho" w:hAnsi="Arial" w:cs="Arial"/>
      <w:szCs w:val="16"/>
      <w:lang w:eastAsia="ja-JP"/>
    </w:rPr>
  </w:style>
  <w:style w:type="character" w:styleId="CommentReference">
    <w:name w:val="annotation reference"/>
    <w:basedOn w:val="DefaultParagraphFont"/>
    <w:rsid w:val="005E40E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40E7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5E40E7"/>
    <w:rPr>
      <w:rFonts w:ascii="Arial" w:eastAsia="MS Mincho" w:hAnsi="Arial" w:cs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5E4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E40E7"/>
    <w:rPr>
      <w:rFonts w:ascii="Arial" w:eastAsia="MS Mincho" w:hAnsi="Arial" w:cs="Arial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a\OneDrive%20-%20University%20College%20London\Templates\MSWordTemplates\MN_custom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844C28E553D439DC57E0AC9D77060" ma:contentTypeVersion="13" ma:contentTypeDescription="Create a new document." ma:contentTypeScope="" ma:versionID="9988536b9ef39131a4aa4b5448389734">
  <xsd:schema xmlns:xsd="http://www.w3.org/2001/XMLSchema" xmlns:xs="http://www.w3.org/2001/XMLSchema" xmlns:p="http://schemas.microsoft.com/office/2006/metadata/properties" xmlns:ns3="43f10c71-4f4f-489b-8425-bd20b49fb1c5" targetNamespace="http://schemas.microsoft.com/office/2006/metadata/properties" ma:root="true" ma:fieldsID="8abcdc9e6ab0e9b3c0a5800b47808c18" ns3:_="">
    <xsd:import namespace="43f10c71-4f4f-489b-8425-bd20b49fb1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10c71-4f4f-489b-8425-bd20b49fb1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f10c71-4f4f-489b-8425-bd20b49fb1c5" xsi:nil="true"/>
  </documentManagement>
</p:properties>
</file>

<file path=customXml/itemProps1.xml><?xml version="1.0" encoding="utf-8"?>
<ds:datastoreItem xmlns:ds="http://schemas.openxmlformats.org/officeDocument/2006/customXml" ds:itemID="{6172E448-1767-49B7-8E2F-91C7EC8395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10c71-4f4f-489b-8425-bd20b49fb1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26592B-A1FA-4E53-876A-5E43317601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61053-E88F-4A7E-B426-4B13BB49C7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ABD7E0-6167-4A96-9EFC-0EC9354C06EA}">
  <ds:schemaRefs>
    <ds:schemaRef ds:uri="http://schemas.microsoft.com/office/2006/metadata/properties"/>
    <ds:schemaRef ds:uri="http://schemas.microsoft.com/office/infopath/2007/PartnerControls"/>
    <ds:schemaRef ds:uri="43f10c71-4f4f-489b-8425-bd20b49fb1c5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C:\Users\mahda\OneDrive - University College London\Templates\MSWordTemplates\MN_custom1.dotx</Template>
  <TotalTime>416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Mahdad Noursadeghi</dc:creator>
  <cp:keywords/>
  <cp:lastModifiedBy>Ana Isabel Martins Fernandes</cp:lastModifiedBy>
  <cp:revision>230</cp:revision>
  <dcterms:created xsi:type="dcterms:W3CDTF">2025-10-31T09:41:00Z</dcterms:created>
  <dcterms:modified xsi:type="dcterms:W3CDTF">2026-02-25T15:34:00Z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0x010100D20844C28E553D439DC57E0AC9D77060</vt:lpwstr>
  </property>
</Properties>
</file>